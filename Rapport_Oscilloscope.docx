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40982293" w:displacedByCustomXml="next"/>
    <w:bookmarkEnd w:id="0" w:displacedByCustomXml="next"/>
    <w:sdt>
      <w:sdtPr>
        <w:rPr>
          <w:rFonts w:ascii="Arial" w:eastAsia="Times New Roman" w:hAnsi="Arial" w:cs="Times New Roman"/>
          <w:szCs w:val="20"/>
          <w:lang w:eastAsia="fr-FR"/>
        </w:rPr>
        <w:id w:val="837343161"/>
        <w:docPartObj>
          <w:docPartGallery w:val="Cover Pages"/>
          <w:docPartUnique/>
        </w:docPartObj>
      </w:sdtPr>
      <w:sdtEndPr>
        <w:rPr>
          <w:rFonts w:cs="Arial"/>
          <w:b/>
        </w:rPr>
      </w:sdtEndPr>
      <w:sdtContent>
        <w:p w14:paraId="0FD0263D" w14:textId="6C6CBF95" w:rsidR="00CD728D" w:rsidRPr="00C52021" w:rsidRDefault="0050167B" w:rsidP="00CD728D">
          <w:pPr>
            <w:pStyle w:val="Sansinterligne"/>
            <w:spacing w:before="1540" w:after="240"/>
            <w:jc w:val="center"/>
            <w:rPr>
              <w:rFonts w:ascii="Times New Roman" w:eastAsia="SimSun" w:hAnsi="Times New Roman" w:cs="Mangal"/>
              <w:color w:val="4472C4" w:themeColor="accent1"/>
              <w:kern w:val="3"/>
              <w:sz w:val="24"/>
              <w:szCs w:val="24"/>
              <w:lang w:eastAsia="zh-CN" w:bidi="hi-IN"/>
            </w:rPr>
          </w:pPr>
          <w:r w:rsidRPr="00C52021">
            <w:rPr>
              <w:noProof/>
            </w:rPr>
            <w:drawing>
              <wp:anchor distT="0" distB="0" distL="114300" distR="114300" simplePos="0" relativeHeight="251383808" behindDoc="0" locked="0" layoutInCell="1" allowOverlap="1" wp14:anchorId="5DE9EF02" wp14:editId="4E2D63D0">
                <wp:simplePos x="0" y="0"/>
                <wp:positionH relativeFrom="margin">
                  <wp:align>left</wp:align>
                </wp:positionH>
                <wp:positionV relativeFrom="paragraph">
                  <wp:posOffset>17145</wp:posOffset>
                </wp:positionV>
                <wp:extent cx="2571750" cy="740866"/>
                <wp:effectExtent l="0" t="0" r="0" b="2540"/>
                <wp:wrapThrough wrapText="bothSides">
                  <wp:wrapPolygon edited="0">
                    <wp:start x="13440" y="0"/>
                    <wp:lineTo x="0" y="556"/>
                    <wp:lineTo x="0" y="11115"/>
                    <wp:lineTo x="3680" y="17784"/>
                    <wp:lineTo x="3680" y="20007"/>
                    <wp:lineTo x="4000" y="21118"/>
                    <wp:lineTo x="4800" y="21118"/>
                    <wp:lineTo x="10080" y="21118"/>
                    <wp:lineTo x="12160" y="21118"/>
                    <wp:lineTo x="12800" y="20563"/>
                    <wp:lineTo x="12480" y="17784"/>
                    <wp:lineTo x="21440" y="11671"/>
                    <wp:lineTo x="21440" y="556"/>
                    <wp:lineTo x="15680" y="0"/>
                    <wp:lineTo x="13440" y="0"/>
                  </wp:wrapPolygon>
                </wp:wrapThrough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Logo_HEI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1750" cy="7408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bookmarkStart w:id="1" w:name="_Hlk501482005"/>
          <w:bookmarkEnd w:id="1"/>
          <w:r w:rsidR="00CD728D" w:rsidRPr="00C52021">
            <w:rPr>
              <w:rFonts w:ascii="Times New Roman" w:eastAsia="SimSun" w:hAnsi="Times New Roman" w:cs="Mangal"/>
              <w:color w:val="4472C4" w:themeColor="accent1"/>
              <w:kern w:val="3"/>
              <w:sz w:val="24"/>
              <w:szCs w:val="24"/>
              <w:lang w:eastAsia="zh-CN" w:bidi="hi-IN"/>
            </w:rPr>
            <w:t xml:space="preserve"> </w:t>
          </w:r>
        </w:p>
        <w:sdt>
          <w:sdtPr>
            <w:rPr>
              <w:rFonts w:ascii="Times New Roman" w:eastAsia="SimSun" w:hAnsi="Times New Roman" w:cs="Mangal"/>
              <w:color w:val="4472C4" w:themeColor="accent1"/>
              <w:kern w:val="3"/>
              <w:sz w:val="24"/>
              <w:szCs w:val="24"/>
              <w:lang w:eastAsia="zh-CN" w:bidi="hi-IN"/>
            </w:rPr>
            <w:id w:val="1317152861"/>
            <w:docPartObj>
              <w:docPartGallery w:val="Cover Pages"/>
              <w:docPartUnique/>
            </w:docPartObj>
          </w:sdtPr>
          <w:sdtEndPr>
            <w:rPr>
              <w:rFonts w:ascii="Arial" w:eastAsia="Times New Roman" w:hAnsi="Arial" w:cs="Times New Roman"/>
              <w:bCs/>
              <w:caps/>
              <w:color w:val="E7E6E6" w:themeColor="background2"/>
              <w:kern w:val="0"/>
              <w:sz w:val="72"/>
              <w:szCs w:val="72"/>
              <w:lang w:eastAsia="fr-FR" w:bidi="ar-SA"/>
              <w14:shadow w14:blurRad="50800" w14:dist="0" w14:dir="0" w14:sx="100000" w14:sy="100000" w14:kx="0" w14:ky="0" w14:algn="tl">
                <w14:srgbClr w14:val="000000"/>
              </w14:shadow>
              <w14:textOutline w14:w="17780" w14:cap="flat" w14:cmpd="sng" w14:algn="ctr">
                <w14:solidFill>
                  <w14:srgbClr w14:val="FFFFFF"/>
                </w14:solidFill>
                <w14:prstDash w14:val="solid"/>
                <w14:miter w14:lim="0"/>
              </w14:textOutline>
              <w14:textFill>
                <w14:gradFill>
                  <w14:gsLst>
                    <w14:gs w14:pos="0">
                      <w14:srgbClr w14:val="000000">
                        <w14:tint w14:val="92000"/>
                        <w14:shade w14:val="100000"/>
                        <w14:satMod w14:val="150000"/>
                      </w14:srgbClr>
                    </w14:gs>
                    <w14:gs w14:pos="49000">
                      <w14:srgbClr w14:val="000000">
                        <w14:tint w14:val="89000"/>
                        <w14:shade w14:val="90000"/>
                        <w14:satMod w14:val="150000"/>
                      </w14:srgbClr>
                    </w14:gs>
                    <w14:gs w14:pos="50000">
                      <w14:srgbClr w14:val="000000">
                        <w14:tint w14:val="100000"/>
                        <w14:shade w14:val="75000"/>
                        <w14:satMod w14:val="150000"/>
                      </w14:srgbClr>
                    </w14:gs>
                    <w14:gs w14:pos="95000">
                      <w14:srgbClr w14:val="000000">
                        <w14:shade w14:val="47000"/>
                        <w14:satMod w14:val="150000"/>
                      </w14:srgbClr>
                    </w14:gs>
                    <w14:gs w14:pos="100000">
                      <w14:srgbClr w14:val="000000">
                        <w14:shade w14:val="39000"/>
                        <w14:satMod w14:val="150000"/>
                      </w14:srgbClr>
                    </w14:gs>
                  </w14:gsLst>
                  <w14:lin w14:ang="5400000" w14:scaled="0"/>
                </w14:gradFill>
              </w14:textFill>
            </w:rPr>
          </w:sdtEndPr>
          <w:sdtContent>
            <w:p w14:paraId="3F57A3B0" w14:textId="77777777" w:rsidR="00CD728D" w:rsidRPr="00C52021" w:rsidRDefault="00CD728D" w:rsidP="00CD728D">
              <w:pPr>
                <w:pStyle w:val="Sansinterligne"/>
                <w:spacing w:before="1540" w:after="240"/>
                <w:jc w:val="center"/>
                <w:rPr>
                  <w:rFonts w:ascii="Times New Roman" w:eastAsia="SimSun" w:hAnsi="Times New Roman" w:cs="Mangal"/>
                  <w:color w:val="4472C4" w:themeColor="accent1"/>
                  <w:kern w:val="3"/>
                  <w:sz w:val="24"/>
                  <w:szCs w:val="24"/>
                  <w:lang w:eastAsia="zh-CN" w:bidi="hi-IN"/>
                </w:rPr>
              </w:pPr>
            </w:p>
            <w:p w14:paraId="2893D09D" w14:textId="77777777" w:rsidR="00111AEF" w:rsidRPr="00C52021" w:rsidRDefault="00111AEF" w:rsidP="00CD728D">
              <w:pPr>
                <w:pStyle w:val="Sansinterligne"/>
                <w:spacing w:before="1540" w:after="240"/>
                <w:jc w:val="center"/>
                <w:rPr>
                  <w:color w:val="4472C4" w:themeColor="accent1"/>
                </w:rPr>
              </w:pPr>
            </w:p>
            <w:sdt>
              <w:sdtP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alias w:val="Title"/>
                <w:tag w:val=""/>
                <w:id w:val="1735040861"/>
                <w:placeholder>
                  <w:docPart w:val="432F01485A0A4A79A6E32A9A2895917C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>
                <w:rPr>
                  <w:sz w:val="80"/>
                  <w:szCs w:val="80"/>
                </w:rPr>
              </w:sdtEndPr>
              <w:sdtContent>
                <w:p w14:paraId="202F7340" w14:textId="43B17515" w:rsidR="00CD728D" w:rsidRPr="00C52021" w:rsidRDefault="005C5E4D" w:rsidP="00CD728D">
                  <w:pPr>
                    <w:pStyle w:val="Sansinterligne"/>
                    <w:pBdr>
                      <w:top w:val="single" w:sz="6" w:space="6" w:color="4472C4" w:themeColor="accent1"/>
                      <w:bottom w:val="single" w:sz="6" w:space="6" w:color="4472C4" w:themeColor="accent1"/>
                    </w:pBdr>
                    <w:spacing w:after="240"/>
                    <w:jc w:val="center"/>
                    <w:rPr>
                      <w:rFonts w:asciiTheme="majorHAnsi" w:eastAsiaTheme="majorEastAsia" w:hAnsiTheme="majorHAnsi" w:cstheme="majorBidi"/>
                      <w:caps/>
                      <w:color w:val="4472C4" w:themeColor="accent1"/>
                      <w:sz w:val="80"/>
                      <w:szCs w:val="80"/>
                    </w:rPr>
                  </w:pPr>
                  <w:r>
                    <w:rPr>
                      <w:rFonts w:asciiTheme="majorHAnsi" w:eastAsiaTheme="majorEastAsia" w:hAnsiTheme="majorHAnsi" w:cstheme="majorBidi"/>
                      <w:caps/>
                      <w:color w:val="4472C4" w:themeColor="accent1"/>
                      <w:sz w:val="72"/>
                      <w:szCs w:val="72"/>
                    </w:rPr>
                    <w:t>Rapport oscilloscope</w:t>
                  </w:r>
                </w:p>
              </w:sdtContent>
            </w:sdt>
            <w:sdt>
              <w:sdtPr>
                <w:rPr>
                  <w:color w:val="4472C4" w:themeColor="accent1"/>
                  <w:sz w:val="28"/>
                  <w:szCs w:val="28"/>
                </w:rPr>
                <w:alias w:val="Subtitle"/>
                <w:tag w:val=""/>
                <w:id w:val="328029620"/>
                <w:placeholder>
                  <w:docPart w:val="F8F047C81DE5426DB2D77987DFDCE800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p w14:paraId="57652FB2" w14:textId="030C120C" w:rsidR="00CD728D" w:rsidRPr="00C52021" w:rsidRDefault="00CD728D" w:rsidP="00CD728D">
                  <w:pPr>
                    <w:pStyle w:val="Sansinterligne"/>
                    <w:jc w:val="center"/>
                    <w:rPr>
                      <w:color w:val="4472C4" w:themeColor="accent1"/>
                      <w:sz w:val="28"/>
                      <w:szCs w:val="28"/>
                    </w:rPr>
                  </w:pPr>
                  <w:r w:rsidRPr="00C52021">
                    <w:rPr>
                      <w:color w:val="4472C4" w:themeColor="accent1"/>
                      <w:sz w:val="28"/>
                      <w:szCs w:val="28"/>
                    </w:rPr>
                    <w:t>Jean Na</w:t>
                  </w:r>
                  <w:r w:rsidR="0059088C" w:rsidRPr="00C52021">
                    <w:rPr>
                      <w:color w:val="4472C4" w:themeColor="accent1"/>
                      <w:sz w:val="28"/>
                      <w:szCs w:val="28"/>
                    </w:rPr>
                    <w:t>n</w:t>
                  </w:r>
                  <w:r w:rsidRPr="00C52021">
                    <w:rPr>
                      <w:color w:val="4472C4" w:themeColor="accent1"/>
                      <w:sz w:val="28"/>
                      <w:szCs w:val="28"/>
                    </w:rPr>
                    <w:t>chen</w:t>
                  </w:r>
                </w:p>
              </w:sdtContent>
            </w:sdt>
            <w:p w14:paraId="5FE3AA83" w14:textId="77777777" w:rsidR="00CD728D" w:rsidRPr="00C52021" w:rsidRDefault="00CD728D" w:rsidP="00CD728D">
              <w:pPr>
                <w:pStyle w:val="Sansinterligne"/>
                <w:spacing w:before="480"/>
                <w:jc w:val="center"/>
                <w:rPr>
                  <w:color w:val="4472C4" w:themeColor="accent1"/>
                </w:rPr>
              </w:pPr>
              <w:r w:rsidRPr="00C52021">
                <w:rPr>
                  <w:noProof/>
                  <w:color w:val="4472C4" w:themeColor="accent1"/>
                </w:rPr>
                <mc:AlternateContent>
                  <mc:Choice Requires="wps">
                    <w:drawing>
                      <wp:anchor distT="0" distB="0" distL="114300" distR="114300" simplePos="0" relativeHeight="251585536" behindDoc="0" locked="0" layoutInCell="1" allowOverlap="1" wp14:anchorId="7C8B3556" wp14:editId="038A2127">
                        <wp:simplePos x="0" y="0"/>
                        <wp:positionH relativeFrom="margin">
                          <wp:align>center</wp:align>
                        </wp:positionH>
                        <mc:AlternateContent>
                          <mc:Choice Requires="wp14">
                            <wp:positionV relativeFrom="page">
                              <wp14:pctPosVOffset>85000</wp14:pctPosVOffset>
                            </wp:positionV>
                          </mc:Choice>
                          <mc:Fallback>
                            <wp:positionV relativeFrom="page">
                              <wp:posOffset>9088120</wp:posOffset>
                            </wp:positionV>
                          </mc:Fallback>
                        </mc:AlternateContent>
                        <wp:extent cx="6553200" cy="557784"/>
                        <wp:effectExtent l="0" t="0" r="0" b="12700"/>
                        <wp:wrapNone/>
                        <wp:docPr id="142" name="Text Box 142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6553200" cy="55778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sdt>
                                    <w:sdtP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de-CH"/>
                                      </w:rPr>
                                      <w:alias w:val="Date"/>
                                      <w:tag w:val=""/>
                                      <w:id w:val="197127006"/>
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<w:date w:fullDate="2020-12-20T00:00:00Z">
                                        <w:dateFormat w:val="MMMM d, yyyy"/>
                                        <w:lid w:val="en-U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p w14:paraId="489B0CA6" w14:textId="4707F00A" w:rsidR="00633609" w:rsidRPr="0021444A" w:rsidRDefault="005C5E4D" w:rsidP="00CD728D">
                                        <w:pPr>
                                          <w:pStyle w:val="Sansinterligne"/>
                                          <w:spacing w:after="40"/>
                                          <w:jc w:val="center"/>
                                          <w:rPr>
                                            <w:caps/>
                                            <w:color w:val="4472C4" w:themeColor="accent1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caps/>
                                            <w:color w:val="4472C4" w:themeColor="accent1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December 20, 2020</w:t>
                                        </w:r>
                                      </w:p>
                                    </w:sdtContent>
                                  </w:sdt>
                                  <w:p w14:paraId="7F4116AA" w14:textId="6FFE5F84" w:rsidR="00633609" w:rsidRPr="0021444A" w:rsidRDefault="00EE2D05" w:rsidP="00CD728D">
                                    <w:pPr>
                                      <w:pStyle w:val="Sansinterligne"/>
                                      <w:jc w:val="center"/>
                                      <w:rPr>
                                        <w:color w:val="4472C4" w:themeColor="accent1"/>
                                        <w:lang w:val="en-US"/>
                                      </w:rPr>
                                    </w:pPr>
                                    <w:sdt>
                                      <w:sdtPr>
                                        <w:rPr>
                                          <w:caps/>
                                          <w:color w:val="4472C4" w:themeColor="accent1"/>
                                          <w:lang w:val="en-US"/>
                                        </w:rPr>
                                        <w:alias w:val="Company"/>
                                        <w:tag w:val=""/>
                                        <w:id w:val="1390145197"/>
  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  <w:text/>
                                      </w:sdtPr>
                                      <w:sdtEndPr/>
                                      <w:sdtContent>
                                        <w:r w:rsidR="00633609">
                                          <w:rPr>
                                            <w:caps/>
                                            <w:color w:val="4472C4" w:themeColor="accent1"/>
                                            <w:lang w:val="en-US"/>
                                          </w:rPr>
                                          <w:t>HES-SO – 3èME ANNéE</w:t>
                                        </w:r>
                                      </w:sdtContent>
                                    </w:sdt>
                                  </w:p>
                                  <w:p w14:paraId="7F0F7A34" w14:textId="59350132" w:rsidR="00633609" w:rsidRPr="0021444A" w:rsidRDefault="00EE2D05" w:rsidP="00CD728D">
                                    <w:pPr>
                                      <w:pStyle w:val="Sansinterligne"/>
                                      <w:jc w:val="center"/>
                                      <w:rPr>
                                        <w:color w:val="4472C4" w:themeColor="accent1"/>
                                        <w:lang w:val="en-US"/>
                                      </w:rPr>
                                    </w:pPr>
                                    <w:sdt>
                                      <w:sdtPr>
                                        <w:rPr>
                                          <w:color w:val="4472C4" w:themeColor="accent1"/>
                                          <w:lang w:val="en-US"/>
                                        </w:rPr>
                                        <w:alias w:val="Address"/>
                                        <w:tag w:val=""/>
                                        <w:id w:val="-726379553"/>
                                        <w:showingPlcHdr/>
  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r w:rsidR="00633609">
                                          <w:rPr>
                                            <w:color w:val="4472C4" w:themeColor="accent1"/>
                                            <w:lang w:val="en-US"/>
                                          </w:rPr>
                                          <w:t xml:space="preserve">     </w:t>
                                        </w:r>
                                      </w:sdtContent>
                                    </w:sdt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a:graphicData>
                        </a:graphic>
                        <wp14:sizeRelH relativeFrom="margin">
                          <wp14:pctWidth>100000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type w14:anchorId="7C8B3556"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142" o:spid="_x0000_s1026" type="#_x0000_t202" style="position:absolute;left:0;text-align:left;margin-left:0;margin-top:0;width:516pt;height:43.9pt;z-index:251585536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    <v:textbox style="mso-fit-shape-to-text:t" inset="0,0,0,0">
                          <w:txbxContent>
                            <w:sdt>
                              <w:sdtP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de-CH"/>
                                </w:rPr>
                                <w:alias w:val="Date"/>
                                <w:tag w:val=""/>
                                <w:id w:val="197127006"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 w:fullDate="2020-12-20T00:00:00Z">
                                  <w:dateFormat w:val="MMMM d, 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14:paraId="489B0CA6" w14:textId="4707F00A" w:rsidR="00633609" w:rsidRPr="0021444A" w:rsidRDefault="005C5E4D" w:rsidP="00CD728D">
                                  <w:pPr>
                                    <w:pStyle w:val="Sansinterligne"/>
                                    <w:spacing w:after="40"/>
                                    <w:jc w:val="center"/>
                                    <w:rPr>
                                      <w:caps/>
                                      <w:color w:val="4472C4" w:themeColor="accen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aps/>
                                      <w:color w:val="4472C4" w:themeColor="accent1"/>
                                      <w:sz w:val="28"/>
                                      <w:szCs w:val="28"/>
                                      <w:lang w:val="en-US"/>
                                    </w:rPr>
                                    <w:t>December 20, 2020</w:t>
                                  </w:r>
                                </w:p>
                              </w:sdtContent>
                            </w:sdt>
                            <w:p w14:paraId="7F4116AA" w14:textId="6FFE5F84" w:rsidR="00633609" w:rsidRPr="0021444A" w:rsidRDefault="00EE2D05" w:rsidP="00CD728D">
                              <w:pPr>
                                <w:pStyle w:val="Sansinterligne"/>
                                <w:jc w:val="center"/>
                                <w:rPr>
                                  <w:color w:val="4472C4" w:themeColor="accent1"/>
                                  <w:lang w:val="en-US"/>
                                </w:rPr>
                              </w:pPr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lang w:val="en-US"/>
                                  </w:rPr>
                                  <w:alias w:val="Company"/>
                                  <w:tag w:val=""/>
                                  <w:id w:val="1390145197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:text/>
                                </w:sdtPr>
                                <w:sdtEndPr/>
                                <w:sdtContent>
                                  <w:r w:rsidR="00633609">
                                    <w:rPr>
                                      <w:caps/>
                                      <w:color w:val="4472C4" w:themeColor="accent1"/>
                                      <w:lang w:val="en-US"/>
                                    </w:rPr>
                                    <w:t>HES-SO – 3èME ANNéE</w:t>
                                  </w:r>
                                </w:sdtContent>
                              </w:sdt>
                            </w:p>
                            <w:p w14:paraId="7F0F7A34" w14:textId="59350132" w:rsidR="00633609" w:rsidRPr="0021444A" w:rsidRDefault="00EE2D05" w:rsidP="00CD728D">
                              <w:pPr>
                                <w:pStyle w:val="Sansinterligne"/>
                                <w:jc w:val="center"/>
                                <w:rPr>
                                  <w:color w:val="4472C4" w:themeColor="accent1"/>
                                  <w:lang w:val="en-US"/>
                                </w:rPr>
                              </w:pPr>
                              <w:sdt>
                                <w:sdtPr>
                                  <w:rPr>
                                    <w:color w:val="4472C4" w:themeColor="accent1"/>
                                    <w:lang w:val="en-US"/>
                                  </w:rPr>
                                  <w:alias w:val="Address"/>
                                  <w:tag w:val=""/>
                                  <w:id w:val="-726379553"/>
                                  <w:showingPlcHdr/>
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<w:text/>
                                </w:sdtPr>
                                <w:sdtEndPr/>
                                <w:sdtContent>
                                  <w:r w:rsidR="00633609">
                                    <w:rPr>
                                      <w:color w:val="4472C4" w:themeColor="accent1"/>
                                      <w:lang w:val="en-US"/>
                                    </w:rPr>
                                    <w:t xml:space="preserve">     </w:t>
                                  </w:r>
                                </w:sdtContent>
                              </w:sdt>
                            </w:p>
                          </w:txbxContent>
                        </v:textbox>
                        <w10:wrap anchorx="margin" anchory="page"/>
                      </v:shape>
                    </w:pict>
                  </mc:Fallback>
                </mc:AlternateContent>
              </w:r>
            </w:p>
            <w:p w14:paraId="3C113E2E" w14:textId="77777777" w:rsidR="00CD728D" w:rsidRPr="00C52021" w:rsidRDefault="00CD728D" w:rsidP="00CD728D">
              <w:pPr>
                <w:rPr>
                  <w:b/>
                  <w:color w:val="E7E6E6" w:themeColor="background2"/>
                  <w:sz w:val="72"/>
                  <w:szCs w:val="72"/>
                  <w14:shadow w14:blurRad="50800" w14:dist="0" w14:dir="0" w14:sx="100000" w14:sy="100000" w14:kx="0" w14:ky="0" w14:algn="tl">
                    <w14:srgbClr w14:val="000000"/>
                  </w14:shadow>
                  <w14:textOutline w14:w="17780" w14:cap="flat" w14:cmpd="sng" w14:algn="ctr">
                    <w14:solidFill>
                      <w14:srgbClr w14:val="FFFFFF"/>
                    </w14:solidFill>
                    <w14:prstDash w14:val="solid"/>
                    <w14:miter w14:lim="0"/>
                  </w14:textOutline>
                  <w14:textFill>
                    <w14:gradFill>
                      <w14:gsLst>
                        <w14:gs w14:pos="0">
                          <w14:srgbClr w14:val="000000">
                            <w14:tint w14:val="92000"/>
                            <w14:shade w14:val="100000"/>
                            <w14:satMod w14:val="150000"/>
                          </w14:srgbClr>
                        </w14:gs>
                        <w14:gs w14:pos="49000">
                          <w14:srgbClr w14:val="000000">
                            <w14:tint w14:val="89000"/>
                            <w14:shade w14:val="90000"/>
                            <w14:satMod w14:val="150000"/>
                          </w14:srgbClr>
                        </w14:gs>
                        <w14:gs w14:pos="50000">
                          <w14:srgbClr w14:val="000000">
                            <w14:tint w14:val="100000"/>
                            <w14:shade w14:val="75000"/>
                            <w14:satMod w14:val="150000"/>
                          </w14:srgbClr>
                        </w14:gs>
                        <w14:gs w14:pos="95000">
                          <w14:srgbClr w14:val="000000">
                            <w14:shade w14:val="47000"/>
                            <w14:satMod w14:val="150000"/>
                          </w14:srgbClr>
                        </w14:gs>
                        <w14:gs w14:pos="100000">
                          <w14:srgbClr w14:val="000000">
                            <w14:shade w14:val="39000"/>
                            <w14:satMod w14:val="150000"/>
                          </w14:srgbClr>
                        </w14:gs>
                      </w14:gsLst>
                      <w14:lin w14:ang="5400000" w14:scaled="0"/>
                    </w14:gradFill>
                  </w14:textFill>
                </w:rPr>
              </w:pPr>
              <w:r w:rsidRPr="00C52021">
                <w:rPr>
                  <w:bCs/>
                  <w:caps/>
                  <w:color w:val="E7E6E6" w:themeColor="background2"/>
                  <w:sz w:val="72"/>
                  <w:szCs w:val="72"/>
                  <w14:shadow w14:blurRad="50800" w14:dist="0" w14:dir="0" w14:sx="100000" w14:sy="100000" w14:kx="0" w14:ky="0" w14:algn="tl">
                    <w14:srgbClr w14:val="000000"/>
                  </w14:shadow>
                  <w14:textOutline w14:w="17780" w14:cap="flat" w14:cmpd="sng" w14:algn="ctr">
                    <w14:solidFill>
                      <w14:srgbClr w14:val="FFFFFF"/>
                    </w14:solidFill>
                    <w14:prstDash w14:val="solid"/>
                    <w14:miter w14:lim="0"/>
                  </w14:textOutline>
                  <w14:textFill>
                    <w14:gradFill>
                      <w14:gsLst>
                        <w14:gs w14:pos="0">
                          <w14:srgbClr w14:val="000000">
                            <w14:tint w14:val="92000"/>
                            <w14:shade w14:val="100000"/>
                            <w14:satMod w14:val="150000"/>
                          </w14:srgbClr>
                        </w14:gs>
                        <w14:gs w14:pos="49000">
                          <w14:srgbClr w14:val="000000">
                            <w14:tint w14:val="89000"/>
                            <w14:shade w14:val="90000"/>
                            <w14:satMod w14:val="150000"/>
                          </w14:srgbClr>
                        </w14:gs>
                        <w14:gs w14:pos="50000">
                          <w14:srgbClr w14:val="000000">
                            <w14:tint w14:val="100000"/>
                            <w14:shade w14:val="75000"/>
                            <w14:satMod w14:val="150000"/>
                          </w14:srgbClr>
                        </w14:gs>
                        <w14:gs w14:pos="95000">
                          <w14:srgbClr w14:val="000000">
                            <w14:shade w14:val="47000"/>
                            <w14:satMod w14:val="150000"/>
                          </w14:srgbClr>
                        </w14:gs>
                        <w14:gs w14:pos="100000">
                          <w14:srgbClr w14:val="000000">
                            <w14:shade w14:val="39000"/>
                            <w14:satMod w14:val="150000"/>
                          </w14:srgbClr>
                        </w14:gs>
                      </w14:gsLst>
                      <w14:lin w14:ang="5400000" w14:scaled="0"/>
                    </w14:gradFill>
                  </w14:textFill>
                </w:rPr>
                <w:br w:type="page"/>
              </w:r>
            </w:p>
          </w:sdtContent>
        </w:sdt>
        <w:p w14:paraId="044FD4CA" w14:textId="2E9DF41C" w:rsidR="0039374D" w:rsidRPr="00C52021" w:rsidRDefault="00EE2D05" w:rsidP="00CD728D">
          <w:pPr>
            <w:spacing w:after="60"/>
            <w:rPr>
              <w:rFonts w:cs="Arial"/>
              <w:bCs/>
            </w:rPr>
          </w:pPr>
        </w:p>
      </w:sdtContent>
    </w:sdt>
    <w:sdt>
      <w:sdtPr>
        <w:rPr>
          <w:rFonts w:ascii="Arial" w:eastAsia="Times New Roman" w:hAnsi="Arial" w:cs="Times New Roman"/>
          <w:color w:val="auto"/>
          <w:sz w:val="22"/>
          <w:szCs w:val="20"/>
          <w:lang w:val="fr-CH"/>
        </w:rPr>
        <w:id w:val="-633341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041870" w14:textId="50523DE6" w:rsidR="00AE6A5D" w:rsidRPr="00C52021" w:rsidRDefault="00AE6A5D">
          <w:pPr>
            <w:pStyle w:val="En-ttedetabledesmatires"/>
            <w:rPr>
              <w:lang w:val="fr-CH"/>
            </w:rPr>
          </w:pPr>
          <w:r w:rsidRPr="00C52021">
            <w:rPr>
              <w:lang w:val="fr-CH"/>
            </w:rPr>
            <w:t>Table des matières</w:t>
          </w:r>
        </w:p>
        <w:p w14:paraId="7F84412E" w14:textId="2898FF04" w:rsidR="00467811" w:rsidRDefault="00AE6A5D">
          <w:pPr>
            <w:pStyle w:val="TM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  <w:lang w:eastAsia="fr-CH"/>
            </w:rPr>
          </w:pPr>
          <w:r w:rsidRPr="00C52021">
            <w:fldChar w:fldCharType="begin"/>
          </w:r>
          <w:r w:rsidRPr="00C52021">
            <w:instrText xml:space="preserve"> TOC \o "1-3" \h \z \u </w:instrText>
          </w:r>
          <w:r w:rsidRPr="00C52021">
            <w:fldChar w:fldCharType="separate"/>
          </w:r>
          <w:hyperlink w:anchor="_Toc59397470" w:history="1">
            <w:r w:rsidR="00467811" w:rsidRPr="009F57CD">
              <w:rPr>
                <w:rStyle w:val="Lienhypertexte"/>
                <w:noProof/>
              </w:rPr>
              <w:t>2.</w:t>
            </w:r>
            <w:r w:rsidR="00467811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  <w:lang w:eastAsia="fr-CH"/>
              </w:rPr>
              <w:tab/>
            </w:r>
            <w:r w:rsidR="00467811" w:rsidRPr="009F57CD">
              <w:rPr>
                <w:rStyle w:val="Lienhypertexte"/>
                <w:noProof/>
              </w:rPr>
              <w:t>Introduction</w:t>
            </w:r>
            <w:r w:rsidR="00467811">
              <w:rPr>
                <w:noProof/>
                <w:webHidden/>
              </w:rPr>
              <w:tab/>
            </w:r>
            <w:r w:rsidR="00467811">
              <w:rPr>
                <w:noProof/>
                <w:webHidden/>
              </w:rPr>
              <w:fldChar w:fldCharType="begin"/>
            </w:r>
            <w:r w:rsidR="00467811">
              <w:rPr>
                <w:noProof/>
                <w:webHidden/>
              </w:rPr>
              <w:instrText xml:space="preserve"> PAGEREF _Toc59397470 \h </w:instrText>
            </w:r>
            <w:r w:rsidR="00467811">
              <w:rPr>
                <w:noProof/>
                <w:webHidden/>
              </w:rPr>
            </w:r>
            <w:r w:rsidR="00467811">
              <w:rPr>
                <w:noProof/>
                <w:webHidden/>
              </w:rPr>
              <w:fldChar w:fldCharType="separate"/>
            </w:r>
            <w:r w:rsidR="00467811">
              <w:rPr>
                <w:noProof/>
                <w:webHidden/>
              </w:rPr>
              <w:t>2</w:t>
            </w:r>
            <w:r w:rsidR="00467811">
              <w:rPr>
                <w:noProof/>
                <w:webHidden/>
              </w:rPr>
              <w:fldChar w:fldCharType="end"/>
            </w:r>
          </w:hyperlink>
        </w:p>
        <w:p w14:paraId="0FC57448" w14:textId="7326B97A" w:rsidR="00467811" w:rsidRDefault="00467811">
          <w:pPr>
            <w:pStyle w:val="TM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  <w:lang w:eastAsia="fr-CH"/>
            </w:rPr>
          </w:pPr>
          <w:hyperlink w:anchor="_Toc59397471" w:history="1">
            <w:r w:rsidRPr="009F57CD">
              <w:rPr>
                <w:rStyle w:val="Lienhypertext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  <w:lang w:eastAsia="fr-CH"/>
              </w:rPr>
              <w:tab/>
            </w:r>
            <w:r w:rsidRPr="009F57CD">
              <w:rPr>
                <w:rStyle w:val="Lienhypertexte"/>
                <w:noProof/>
              </w:rPr>
              <w:t>Création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_Toc59397471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A974B" w14:textId="0991B717" w:rsidR="00467811" w:rsidRDefault="00467811">
          <w:pPr>
            <w:pStyle w:val="TM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  <w:lang w:eastAsia="fr-CH"/>
            </w:rPr>
          </w:pPr>
          <w:hyperlink w:anchor="_Toc59397472" w:history="1">
            <w:r w:rsidRPr="009F57CD">
              <w:rPr>
                <w:rStyle w:val="Lienhypertext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  <w:lang w:eastAsia="fr-CH"/>
              </w:rPr>
              <w:tab/>
            </w:r>
            <w:r w:rsidRPr="009F57CD">
              <w:rPr>
                <w:rStyle w:val="Lienhypertexte"/>
                <w:noProof/>
              </w:rPr>
              <w:t>Configuration du Timer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_Toc59397472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AE75F" w14:textId="02E5E1F3" w:rsidR="00467811" w:rsidRDefault="00467811">
          <w:pPr>
            <w:pStyle w:val="TM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  <w:lang w:eastAsia="fr-CH"/>
            </w:rPr>
          </w:pPr>
          <w:hyperlink w:anchor="_Toc59397473" w:history="1">
            <w:r w:rsidRPr="009F57CD">
              <w:rPr>
                <w:rStyle w:val="Lienhypertexte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  <w:lang w:eastAsia="fr-CH"/>
              </w:rPr>
              <w:tab/>
            </w:r>
            <w:r w:rsidRPr="009F57CD">
              <w:rPr>
                <w:rStyle w:val="Lienhypertexte"/>
                <w:noProof/>
              </w:rPr>
              <w:t>Configuration de l’ADC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_Toc59397473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AFA29" w14:textId="52AD2B3C" w:rsidR="00467811" w:rsidRDefault="00467811">
          <w:pPr>
            <w:pStyle w:val="TM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  <w:lang w:eastAsia="fr-CH"/>
            </w:rPr>
          </w:pPr>
          <w:hyperlink w:anchor="_Toc59397474" w:history="1">
            <w:r w:rsidRPr="009F57CD">
              <w:rPr>
                <w:rStyle w:val="Lienhypertexte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  <w:lang w:eastAsia="fr-CH"/>
              </w:rPr>
              <w:tab/>
            </w:r>
            <w:r w:rsidRPr="009F57CD">
              <w:rPr>
                <w:rStyle w:val="Lienhypertexte"/>
                <w:noProof/>
              </w:rPr>
              <w:t>Affichage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_Toc59397474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BB7C8" w14:textId="492FD0DA" w:rsidR="00467811" w:rsidRDefault="00467811">
          <w:pPr>
            <w:pStyle w:val="TM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  <w:lang w:eastAsia="fr-CH"/>
            </w:rPr>
          </w:pPr>
          <w:hyperlink w:anchor="_Toc59397475" w:history="1">
            <w:r w:rsidRPr="009F57CD">
              <w:rPr>
                <w:rStyle w:val="Lienhypertexte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  <w:lang w:eastAsia="fr-CH"/>
              </w:rPr>
              <w:tab/>
            </w:r>
            <w:r w:rsidRPr="009F57CD">
              <w:rPr>
                <w:rStyle w:val="Lienhypertexte"/>
                <w:noProof/>
              </w:rPr>
              <w:t>Situation actuelle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_Toc59397475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65909" w14:textId="7F6B8779" w:rsidR="00467811" w:rsidRDefault="00467811">
          <w:pPr>
            <w:pStyle w:val="TM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  <w:lang w:eastAsia="fr-CH"/>
            </w:rPr>
          </w:pPr>
          <w:hyperlink w:anchor="_Toc59397476" w:history="1">
            <w:r w:rsidRPr="009F57CD">
              <w:rPr>
                <w:rStyle w:val="Lienhypertexte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  <w:lang w:eastAsia="fr-CH"/>
              </w:rPr>
              <w:tab/>
            </w:r>
            <w:r w:rsidRPr="009F57CD">
              <w:rPr>
                <w:rStyle w:val="Lienhypertexte"/>
                <w:noProof/>
              </w:rPr>
              <w:t>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_Toc59397476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27EE4" w14:textId="514C103F" w:rsidR="00467811" w:rsidRDefault="00467811">
          <w:pPr>
            <w:pStyle w:val="TM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fr-CH"/>
            </w:rPr>
          </w:pPr>
          <w:hyperlink w:anchor="_Toc59397477" w:history="1">
            <w:r w:rsidRPr="009F57CD">
              <w:rPr>
                <w:rStyle w:val="Lienhypertexte"/>
                <w:noProof/>
              </w:rPr>
              <w:t>Configuration du timing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_Toc59397477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ADBC1" w14:textId="6F2758A9" w:rsidR="00467811" w:rsidRDefault="00467811">
          <w:pPr>
            <w:pStyle w:val="TM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fr-CH"/>
            </w:rPr>
          </w:pPr>
          <w:hyperlink w:anchor="_Toc59397478" w:history="1">
            <w:r w:rsidRPr="009F57CD">
              <w:rPr>
                <w:rStyle w:val="Lienhypertexte"/>
                <w:noProof/>
              </w:rPr>
              <w:t>Configuration de l’ADC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_Toc59397478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D3661" w14:textId="6756B039" w:rsidR="00467811" w:rsidRDefault="00467811">
          <w:pPr>
            <w:pStyle w:val="TM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fr-CH"/>
            </w:rPr>
          </w:pPr>
          <w:hyperlink w:anchor="_Toc59397479" w:history="1">
            <w:r w:rsidRPr="009F57CD">
              <w:rPr>
                <w:rStyle w:val="Lienhypertexte"/>
                <w:noProof/>
              </w:rPr>
              <w:t>Sample-Rate Tuning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_Toc59397479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C1B13" w14:textId="284207F4" w:rsidR="00467811" w:rsidRDefault="00467811">
          <w:pPr>
            <w:pStyle w:val="TM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  <w:lang w:eastAsia="fr-CH"/>
            </w:rPr>
          </w:pPr>
          <w:hyperlink w:anchor="_Toc59397480" w:history="1">
            <w:r w:rsidRPr="009F57CD">
              <w:rPr>
                <w:rStyle w:val="Lienhypertexte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  <w:lang w:eastAsia="fr-CH"/>
              </w:rPr>
              <w:tab/>
            </w:r>
            <w:r w:rsidRPr="009F57CD">
              <w:rPr>
                <w:rStyle w:val="Lienhypertexte"/>
                <w:noProof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_Toc59397480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A3C1B" w14:textId="6B87A135" w:rsidR="00AE6A5D" w:rsidRPr="00C52021" w:rsidRDefault="00AE6A5D">
          <w:r w:rsidRPr="00C52021">
            <w:rPr>
              <w:b/>
              <w:bCs/>
            </w:rPr>
            <w:fldChar w:fldCharType="end"/>
          </w:r>
        </w:p>
      </w:sdtContent>
    </w:sdt>
    <w:p w14:paraId="204836A7" w14:textId="453E5F01" w:rsidR="007A0CC0" w:rsidRPr="00C52021" w:rsidRDefault="00F9606F" w:rsidP="007A0CC0">
      <w:pPr>
        <w:pStyle w:val="Titre1"/>
      </w:pPr>
      <w:r w:rsidRPr="00C52021">
        <w:br w:type="page"/>
      </w:r>
    </w:p>
    <w:p w14:paraId="5BAF394D" w14:textId="0BA883C2" w:rsidR="00C52021" w:rsidRDefault="005C5E4D" w:rsidP="008A68B5">
      <w:pPr>
        <w:pStyle w:val="Titre1"/>
      </w:pPr>
      <w:bookmarkStart w:id="2" w:name="_Toc59397470"/>
      <w:r>
        <w:lastRenderedPageBreak/>
        <w:t>Introduction</w:t>
      </w:r>
      <w:bookmarkEnd w:id="2"/>
    </w:p>
    <w:p w14:paraId="5AD365B8" w14:textId="19B9E6F0" w:rsidR="005C5E4D" w:rsidRDefault="005C5E4D" w:rsidP="005C5E4D">
      <w:pPr>
        <w:pStyle w:val="Texte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A2F8E46" wp14:editId="263873CB">
            <wp:simplePos x="0" y="0"/>
            <wp:positionH relativeFrom="margin">
              <wp:align>center</wp:align>
            </wp:positionH>
            <wp:positionV relativeFrom="paragraph">
              <wp:posOffset>344170</wp:posOffset>
            </wp:positionV>
            <wp:extent cx="3801110" cy="2133600"/>
            <wp:effectExtent l="0" t="0" r="889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Le but de ce projet est d’échantillonner un signal à l’aide d’une entrée analogique et de l’afficher sur l’écran de notre </w:t>
      </w:r>
      <w:proofErr w:type="spellStart"/>
      <w:r>
        <w:t>discovery</w:t>
      </w:r>
      <w:proofErr w:type="spellEnd"/>
      <w:r>
        <w:t xml:space="preserve"> </w:t>
      </w:r>
      <w:proofErr w:type="spellStart"/>
      <w:r>
        <w:t>board</w:t>
      </w:r>
      <w:proofErr w:type="spellEnd"/>
      <w:r>
        <w:t>.</w:t>
      </w:r>
    </w:p>
    <w:p w14:paraId="0BDD5716" w14:textId="6CAF969D" w:rsidR="005C5E4D" w:rsidRDefault="005C5E4D" w:rsidP="008A68B5">
      <w:pPr>
        <w:pStyle w:val="Titre1"/>
      </w:pPr>
      <w:bookmarkStart w:id="3" w:name="_Toc59397471"/>
      <w:r w:rsidRPr="00034D1D">
        <w:t xml:space="preserve">Création du </w:t>
      </w:r>
      <w:r w:rsidRPr="005C5E4D">
        <w:t>projet</w:t>
      </w:r>
      <w:bookmarkEnd w:id="3"/>
    </w:p>
    <w:p w14:paraId="2A67D6FE" w14:textId="372A6292" w:rsidR="005C5E4D" w:rsidRPr="005C5E4D" w:rsidRDefault="005C5E4D" w:rsidP="005C5E4D"/>
    <w:p w14:paraId="0535B5F0" w14:textId="42122F25" w:rsidR="00034D1D" w:rsidRDefault="00034D1D" w:rsidP="005C5E4D">
      <w:pPr>
        <w:pStyle w:val="Texte"/>
      </w:pPr>
      <w:r>
        <w:t xml:space="preserve">Le projet a d’abord été créé sur la base d’une configuration existante pour le </w:t>
      </w:r>
      <w:proofErr w:type="spellStart"/>
      <w:r>
        <w:t>discovery</w:t>
      </w:r>
      <w:proofErr w:type="spellEnd"/>
      <w:r>
        <w:t xml:space="preserve"> </w:t>
      </w:r>
      <w:proofErr w:type="spellStart"/>
      <w:r>
        <w:t>board</w:t>
      </w:r>
      <w:proofErr w:type="spellEnd"/>
      <w:r>
        <w:t>.</w:t>
      </w:r>
    </w:p>
    <w:p w14:paraId="157D8546" w14:textId="52FBE24B" w:rsidR="00034D1D" w:rsidRDefault="00034D1D" w:rsidP="005C5E4D">
      <w:pPr>
        <w:pStyle w:val="Texte"/>
      </w:pPr>
      <w:r>
        <w:t xml:space="preserve">De là, l’USB, le </w:t>
      </w:r>
      <w:proofErr w:type="spellStart"/>
      <w:r>
        <w:t>FatFS</w:t>
      </w:r>
      <w:proofErr w:type="spellEnd"/>
      <w:r>
        <w:t xml:space="preserve"> ainsi que l’Ethernet ont été désactiver. </w:t>
      </w:r>
    </w:p>
    <w:p w14:paraId="242542EC" w14:textId="640B3A71" w:rsidR="00935E9B" w:rsidRDefault="00935E9B" w:rsidP="005C5E4D">
      <w:pPr>
        <w:pStyle w:val="Texte"/>
      </w:pPr>
      <w:r>
        <w:t xml:space="preserve">Le RCC est configuré à 25MHz. </w:t>
      </w:r>
    </w:p>
    <w:p w14:paraId="72F18EDC" w14:textId="38028522" w:rsidR="00935E9B" w:rsidRDefault="00935E9B" w:rsidP="00935E9B">
      <w:pPr>
        <w:pStyle w:val="Texte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3CA4C43" wp14:editId="1D6D19AC">
            <wp:simplePos x="0" y="0"/>
            <wp:positionH relativeFrom="margin">
              <wp:posOffset>-817245</wp:posOffset>
            </wp:positionH>
            <wp:positionV relativeFrom="paragraph">
              <wp:posOffset>281305</wp:posOffset>
            </wp:positionV>
            <wp:extent cx="7362825" cy="3044825"/>
            <wp:effectExtent l="19050" t="19050" r="28575" b="22225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3" t="1495" r="521"/>
                    <a:stretch/>
                  </pic:blipFill>
                  <pic:spPr bwMode="auto">
                    <a:xfrm>
                      <a:off x="0" y="0"/>
                      <a:ext cx="7362825" cy="3044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21C3B0" wp14:editId="288A6EC4">
                <wp:simplePos x="0" y="0"/>
                <wp:positionH relativeFrom="column">
                  <wp:posOffset>1245235</wp:posOffset>
                </wp:positionH>
                <wp:positionV relativeFrom="paragraph">
                  <wp:posOffset>3402330</wp:posOffset>
                </wp:positionV>
                <wp:extent cx="3629025" cy="635"/>
                <wp:effectExtent l="0" t="0" r="0" b="0"/>
                <wp:wrapTopAndBottom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89CDCE" w14:textId="554D42A6" w:rsidR="00935E9B" w:rsidRPr="00672AFD" w:rsidRDefault="00935E9B" w:rsidP="00935E9B">
                            <w:pPr>
                              <w:pStyle w:val="Lgende0"/>
                              <w:jc w:val="center"/>
                              <w:rPr>
                                <w:noProof/>
                                <w:szCs w:val="20"/>
                              </w:rPr>
                            </w:pPr>
                            <w:bookmarkStart w:id="4" w:name="_Ref59390610"/>
                            <w:r>
                              <w:t xml:space="preserve">Figure </w:t>
                            </w:r>
                            <w:fldSimple w:instr=" SEQ Figure \* ARABIC ">
                              <w:r w:rsidR="00467811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4"/>
                            <w:r>
                              <w:t xml:space="preserve"> - Configuration du RCC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1C3B0" id="Zone de texte 7" o:spid="_x0000_s1027" type="#_x0000_t202" style="position:absolute;left:0;text-align:left;margin-left:98.05pt;margin-top:267.9pt;width:285.7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" stroked="f">
                <v:textbox style="mso-fit-shape-to-text:t" inset="0,0,0,0">
                  <w:txbxContent>
                    <w:p w14:paraId="6C89CDCE" w14:textId="554D42A6" w:rsidR="00935E9B" w:rsidRPr="00672AFD" w:rsidRDefault="00935E9B" w:rsidP="00935E9B">
                      <w:pPr>
                        <w:pStyle w:val="Lgende0"/>
                        <w:jc w:val="center"/>
                        <w:rPr>
                          <w:noProof/>
                          <w:szCs w:val="20"/>
                        </w:rPr>
                      </w:pPr>
                      <w:bookmarkStart w:id="5" w:name="_Ref59390610"/>
                      <w:r>
                        <w:t xml:space="preserve">Figure </w:t>
                      </w:r>
                      <w:fldSimple w:instr=" SEQ Figure \* ARABIC ">
                        <w:r w:rsidR="00467811">
                          <w:rPr>
                            <w:noProof/>
                          </w:rPr>
                          <w:t>1</w:t>
                        </w:r>
                      </w:fldSimple>
                      <w:bookmarkEnd w:id="5"/>
                      <w:r>
                        <w:t xml:space="preserve"> - Configuration du RCC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Les </w:t>
      </w:r>
      <w:proofErr w:type="spellStart"/>
      <w:r>
        <w:t>heap</w:t>
      </w:r>
      <w:proofErr w:type="spellEnd"/>
      <w:r>
        <w:t xml:space="preserve"> et le stack sont augmenté à 0x1000. L’IDE utilisé sera System Workbench.</w:t>
      </w:r>
    </w:p>
    <w:p w14:paraId="39C92FE6" w14:textId="77777777" w:rsidR="00B470AC" w:rsidRDefault="00B470AC">
      <w:pPr>
        <w:jc w:val="left"/>
        <w:rPr>
          <w:b/>
          <w:i/>
          <w:smallCaps/>
          <w:sz w:val="28"/>
        </w:rPr>
      </w:pPr>
      <w:r>
        <w:br w:type="page"/>
      </w:r>
    </w:p>
    <w:p w14:paraId="1C3C2E5C" w14:textId="77777777" w:rsidR="00B470AC" w:rsidRDefault="00B470AC" w:rsidP="008A68B5">
      <w:pPr>
        <w:pStyle w:val="Titre1"/>
      </w:pPr>
      <w:bookmarkStart w:id="6" w:name="_Toc59397472"/>
      <w:r>
        <w:lastRenderedPageBreak/>
        <w:t xml:space="preserve">Configuration du </w:t>
      </w:r>
      <w:proofErr w:type="spellStart"/>
      <w:r>
        <w:t>Timer</w:t>
      </w:r>
      <w:proofErr w:type="spellEnd"/>
      <w:r>
        <w:t xml:space="preserve"> 1</w:t>
      </w:r>
      <w:bookmarkEnd w:id="6"/>
    </w:p>
    <w:p w14:paraId="13F32E78" w14:textId="199532D8" w:rsidR="00B470AC" w:rsidRDefault="00B470AC" w:rsidP="00B470AC">
      <w:pPr>
        <w:pStyle w:val="Texte"/>
      </w:pPr>
      <w:r>
        <w:t xml:space="preserve">Le </w:t>
      </w:r>
      <w:proofErr w:type="spellStart"/>
      <w:r>
        <w:t>timer</w:t>
      </w:r>
      <w:proofErr w:type="spellEnd"/>
      <w:r>
        <w:t xml:space="preserve"> 1 est utilisé pour lancer les conversions AD.</w:t>
      </w:r>
    </w:p>
    <w:p w14:paraId="7791A4A8" w14:textId="0161DF1F" w:rsidR="00B470AC" w:rsidRDefault="00B470AC" w:rsidP="00B470AC">
      <w:pPr>
        <w:pStyle w:val="Texte"/>
      </w:pPr>
      <w:r>
        <w:t>Nous devons échantillonner des fréquences allant jusqu’à 1kHz. La fréquence d’échantillonnage (</w:t>
      </w:r>
      <w:proofErr w:type="spellStart"/>
      <w:r>
        <w:t>fs</w:t>
      </w:r>
      <w:proofErr w:type="spellEnd"/>
      <w:r>
        <w:t>) doit être égale</w:t>
      </w:r>
      <w:r w:rsidR="009A430D">
        <w:t xml:space="preserve"> ou supérieur</w:t>
      </w:r>
      <w:r>
        <w:t> à :</w:t>
      </w:r>
    </w:p>
    <w:p w14:paraId="2966B672" w14:textId="3006357C" w:rsidR="00B470AC" w:rsidRPr="00B470AC" w:rsidRDefault="001C72C9" w:rsidP="00B470AC">
      <w:pPr>
        <w:pStyle w:val="Texte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fs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inmax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*1kHz=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kHz</m:t>
          </m:r>
        </m:oMath>
      </m:oMathPara>
    </w:p>
    <w:p w14:paraId="74B4EBB8" w14:textId="376AC759" w:rsidR="009A430D" w:rsidRDefault="009A430D" w:rsidP="00B470AC">
      <w:pPr>
        <w:pStyle w:val="Texte"/>
        <w:spacing w:before="240"/>
      </w:pPr>
      <w:r>
        <w:t xml:space="preserve">Nous choisissons une fréquence d’échantillonnage de </w:t>
      </w:r>
      <w:r w:rsidRPr="009A430D">
        <w:rPr>
          <w:b/>
          <w:bCs/>
        </w:rPr>
        <w:t>10kHz</w:t>
      </w:r>
      <w:r>
        <w:t xml:space="preserve"> pour augmenter la précision.</w:t>
      </w:r>
    </w:p>
    <w:p w14:paraId="1B978CB1" w14:textId="793EAE62" w:rsidR="00B470AC" w:rsidRDefault="00283706" w:rsidP="00B470AC">
      <w:pPr>
        <w:pStyle w:val="Texte"/>
        <w:spacing w:before="24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FF78EE3" wp14:editId="7DC99413">
            <wp:simplePos x="0" y="0"/>
            <wp:positionH relativeFrom="page">
              <wp:align>center</wp:align>
            </wp:positionH>
            <wp:positionV relativeFrom="paragraph">
              <wp:posOffset>1221105</wp:posOffset>
            </wp:positionV>
            <wp:extent cx="6119495" cy="2961640"/>
            <wp:effectExtent l="19050" t="19050" r="14605" b="10160"/>
            <wp:wrapTopAndBottom/>
            <wp:docPr id="14" name="Image 14" descr="Gérer le temps avec les timers - Développez en C pour l'embarqué -  OpenClassroo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érer le temps avec les timers - Développez en C pour l'embarqué -  OpenClassroom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961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470AC" w:rsidRPr="00B470AC">
        <w:t xml:space="preserve">ABP2 est la </w:t>
      </w:r>
      <w:proofErr w:type="spellStart"/>
      <w:r w:rsidR="00B470AC" w:rsidRPr="00B470AC">
        <w:t>clock</w:t>
      </w:r>
      <w:proofErr w:type="spellEnd"/>
      <w:r w:rsidR="00B470AC" w:rsidRPr="00B470AC">
        <w:t xml:space="preserve"> qui incrémente le </w:t>
      </w:r>
      <w:proofErr w:type="spellStart"/>
      <w:r w:rsidR="00B470AC" w:rsidRPr="00B470AC">
        <w:t>Timer</w:t>
      </w:r>
      <w:proofErr w:type="spellEnd"/>
      <w:r w:rsidR="00B470AC" w:rsidRPr="00B470AC">
        <w:t xml:space="preserve"> 1</w:t>
      </w:r>
      <w:r w:rsidR="00B470AC">
        <w:t>. Il est cadencé à 100MHz (</w:t>
      </w:r>
      <w:r w:rsidR="00B470AC">
        <w:fldChar w:fldCharType="begin"/>
      </w:r>
      <w:r w:rsidR="00B470AC">
        <w:instrText xml:space="preserve"> REF _Ref59390610 \h </w:instrText>
      </w:r>
      <w:r w:rsidR="00B470AC">
        <w:fldChar w:fldCharType="separate"/>
      </w:r>
      <w:r w:rsidR="00B470AC">
        <w:t xml:space="preserve">Figure </w:t>
      </w:r>
      <w:r w:rsidR="00B470AC">
        <w:rPr>
          <w:noProof/>
        </w:rPr>
        <w:t>1</w:t>
      </w:r>
      <w:r w:rsidR="00B470AC">
        <w:fldChar w:fldCharType="end"/>
      </w:r>
      <w:r w:rsidR="00B470AC">
        <w:t xml:space="preserve">). Pour générer un timeout chaque 10kHz, nous devons régler le </w:t>
      </w:r>
      <w:proofErr w:type="spellStart"/>
      <w:r w:rsidR="00B470AC">
        <w:t>préscaler</w:t>
      </w:r>
      <w:proofErr w:type="spellEnd"/>
      <w:r w:rsidR="00B470AC">
        <w:t> à 100</w:t>
      </w:r>
      <w:r w:rsidR="001C72C9">
        <w:t xml:space="preserve"> et le </w:t>
      </w:r>
      <w:proofErr w:type="spellStart"/>
      <w:r w:rsidR="001C72C9">
        <w:t>counter</w:t>
      </w:r>
      <w:proofErr w:type="spellEnd"/>
      <w:r w:rsidR="001C72C9">
        <w:t xml:space="preserve"> </w:t>
      </w:r>
      <w:proofErr w:type="spellStart"/>
      <w:r w:rsidR="001C72C9">
        <w:t>period</w:t>
      </w:r>
      <w:proofErr w:type="spellEnd"/>
      <w:r w:rsidR="001C72C9">
        <w:t> à 100.</w:t>
      </w:r>
    </w:p>
    <w:p w14:paraId="3E2555C7" w14:textId="3942AB53" w:rsidR="001C72C9" w:rsidRDefault="001C72C9" w:rsidP="00283706">
      <w:pPr>
        <w:pStyle w:val="Texte"/>
        <w:spacing w:before="24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timeout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abp2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prescaler*counterperiod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100MHz</m:t>
              </m:r>
            </m:num>
            <m:den>
              <m:r>
                <w:rPr>
                  <w:rFonts w:ascii="Cambria Math" w:hAnsi="Cambria Math"/>
                </w:rPr>
                <m:t>100*100</m:t>
              </m:r>
            </m:den>
          </m:f>
          <m:r>
            <w:rPr>
              <w:rFonts w:ascii="Cambria Math" w:hAnsi="Cambria Math"/>
            </w:rPr>
            <m:t>=10kHz</m:t>
          </m:r>
        </m:oMath>
      </m:oMathPara>
    </w:p>
    <w:p w14:paraId="2F24D11E" w14:textId="0264EFB3" w:rsidR="00B470AC" w:rsidRDefault="001C72C9" w:rsidP="001C72C9">
      <w:pPr>
        <w:pStyle w:val="Lgende0"/>
        <w:jc w:val="center"/>
        <w:rPr>
          <w:lang w:val="en-US"/>
        </w:rPr>
      </w:pPr>
      <w:r w:rsidRPr="001C72C9">
        <w:rPr>
          <w:lang w:val="en-US"/>
        </w:rPr>
        <w:t xml:space="preserve">Figure </w:t>
      </w:r>
      <w:r>
        <w:fldChar w:fldCharType="begin"/>
      </w:r>
      <w:r w:rsidRPr="001C72C9">
        <w:rPr>
          <w:lang w:val="en-US"/>
        </w:rPr>
        <w:instrText xml:space="preserve"> SEQ Figure \* ARABIC </w:instrText>
      </w:r>
      <w:r>
        <w:fldChar w:fldCharType="separate"/>
      </w:r>
      <w:r w:rsidR="00467811">
        <w:rPr>
          <w:noProof/>
          <w:lang w:val="en-US"/>
        </w:rPr>
        <w:t>2</w:t>
      </w:r>
      <w:r>
        <w:fldChar w:fldCharType="end"/>
      </w:r>
      <w:r w:rsidRPr="001C72C9">
        <w:rPr>
          <w:lang w:val="en-US"/>
        </w:rPr>
        <w:t xml:space="preserve"> - </w:t>
      </w:r>
      <w:proofErr w:type="spellStart"/>
      <w:r w:rsidRPr="001C72C9">
        <w:rPr>
          <w:lang w:val="en-US"/>
        </w:rPr>
        <w:t>Préscaler</w:t>
      </w:r>
      <w:proofErr w:type="spellEnd"/>
      <w:r w:rsidRPr="001C72C9">
        <w:rPr>
          <w:lang w:val="en-US"/>
        </w:rPr>
        <w:t xml:space="preserve"> &amp; Counter Period (</w:t>
      </w:r>
      <w:proofErr w:type="spellStart"/>
      <w:r w:rsidRPr="001C72C9">
        <w:rPr>
          <w:lang w:val="en-US"/>
        </w:rPr>
        <w:t>Autoreload</w:t>
      </w:r>
      <w:proofErr w:type="spellEnd"/>
      <w:r w:rsidRPr="001C72C9">
        <w:rPr>
          <w:lang w:val="en-US"/>
        </w:rPr>
        <w:t>)</w:t>
      </w:r>
    </w:p>
    <w:p w14:paraId="73F58ACB" w14:textId="77777777" w:rsidR="00283706" w:rsidRPr="00283706" w:rsidRDefault="00283706" w:rsidP="00283706">
      <w:pPr>
        <w:pStyle w:val="Texte"/>
        <w:rPr>
          <w:lang w:val="en-US"/>
        </w:rPr>
      </w:pPr>
    </w:p>
    <w:p w14:paraId="194AA301" w14:textId="3AA1A55F" w:rsidR="00283706" w:rsidRDefault="001C72C9" w:rsidP="00283706">
      <w:pPr>
        <w:pStyle w:val="Text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59F60D" wp14:editId="7394EC31">
                <wp:simplePos x="0" y="0"/>
                <wp:positionH relativeFrom="column">
                  <wp:posOffset>0</wp:posOffset>
                </wp:positionH>
                <wp:positionV relativeFrom="paragraph">
                  <wp:posOffset>5504180</wp:posOffset>
                </wp:positionV>
                <wp:extent cx="6119495" cy="635"/>
                <wp:effectExtent l="0" t="0" r="0" b="0"/>
                <wp:wrapTopAndBottom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F892A1" w14:textId="38437C8B" w:rsidR="001C72C9" w:rsidRPr="00A20737" w:rsidRDefault="001C72C9" w:rsidP="001C72C9">
                            <w:pPr>
                              <w:pStyle w:val="Lgende0"/>
                              <w:jc w:val="center"/>
                              <w:rPr>
                                <w:noProof/>
                                <w:szCs w:val="20"/>
                              </w:rPr>
                            </w:pPr>
                            <w:bookmarkStart w:id="7" w:name="_Ref59391607"/>
                            <w:r>
                              <w:t xml:space="preserve">Figure </w:t>
                            </w:r>
                            <w:fldSimple w:instr=" SEQ Figure \* ARABIC ">
                              <w:r w:rsidR="00467811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bookmarkEnd w:id="7"/>
                            <w:r>
                              <w:t xml:space="preserve"> - Configuration du </w:t>
                            </w:r>
                            <w:proofErr w:type="spellStart"/>
                            <w:r>
                              <w:t>Timer</w:t>
                            </w:r>
                            <w:proofErr w:type="spellEnd"/>
                            <w: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59F60D" id="Zone de texte 18" o:spid="_x0000_s1028" type="#_x0000_t202" style="position:absolute;left:0;text-align:left;margin-left:0;margin-top:433.4pt;width:481.8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" stroked="f">
                <v:textbox style="mso-fit-shape-to-text:t" inset="0,0,0,0">
                  <w:txbxContent>
                    <w:p w14:paraId="30F892A1" w14:textId="38437C8B" w:rsidR="001C72C9" w:rsidRPr="00A20737" w:rsidRDefault="001C72C9" w:rsidP="001C72C9">
                      <w:pPr>
                        <w:pStyle w:val="Lgende0"/>
                        <w:jc w:val="center"/>
                        <w:rPr>
                          <w:noProof/>
                          <w:szCs w:val="20"/>
                        </w:rPr>
                      </w:pPr>
                      <w:bookmarkStart w:id="8" w:name="_Ref59391607"/>
                      <w:r>
                        <w:t xml:space="preserve">Figure </w:t>
                      </w:r>
                      <w:fldSimple w:instr=" SEQ Figure \* ARABIC ">
                        <w:r w:rsidR="00467811">
                          <w:rPr>
                            <w:noProof/>
                          </w:rPr>
                          <w:t>3</w:t>
                        </w:r>
                      </w:fldSimple>
                      <w:bookmarkEnd w:id="8"/>
                      <w:r>
                        <w:t xml:space="preserve"> - Configuration du </w:t>
                      </w:r>
                      <w:proofErr w:type="spellStart"/>
                      <w:r>
                        <w:t>Timer</w:t>
                      </w:r>
                      <w:proofErr w:type="spellEnd"/>
                      <w:r>
                        <w:t xml:space="preserve">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AF2027F" wp14:editId="3D2BE4C2">
            <wp:simplePos x="0" y="0"/>
            <wp:positionH relativeFrom="column">
              <wp:posOffset>0</wp:posOffset>
            </wp:positionH>
            <wp:positionV relativeFrom="paragraph">
              <wp:posOffset>151765</wp:posOffset>
            </wp:positionV>
            <wp:extent cx="6119495" cy="5295265"/>
            <wp:effectExtent l="19050" t="19050" r="14605" b="19685"/>
            <wp:wrapTopAndBottom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95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83706" w:rsidRPr="00283706">
        <w:t>Sur l</w:t>
      </w:r>
      <w:r w:rsidR="00283706">
        <w:t xml:space="preserve">a </w:t>
      </w:r>
      <w:r w:rsidR="00283706">
        <w:fldChar w:fldCharType="begin"/>
      </w:r>
      <w:r w:rsidR="00283706">
        <w:instrText xml:space="preserve"> REF _Ref59391607 \h </w:instrText>
      </w:r>
      <w:r w:rsidR="00283706">
        <w:fldChar w:fldCharType="separate"/>
      </w:r>
      <w:r w:rsidR="00283706">
        <w:t xml:space="preserve">Figure </w:t>
      </w:r>
      <w:r w:rsidR="00283706">
        <w:rPr>
          <w:noProof/>
        </w:rPr>
        <w:t>3</w:t>
      </w:r>
      <w:r w:rsidR="00283706">
        <w:fldChar w:fldCharType="end"/>
      </w:r>
      <w:r w:rsidR="00283706">
        <w:t xml:space="preserve"> se trouve la configuration du </w:t>
      </w:r>
      <w:proofErr w:type="spellStart"/>
      <w:r w:rsidR="00283706">
        <w:t>Timer</w:t>
      </w:r>
      <w:proofErr w:type="spellEnd"/>
      <w:r w:rsidR="00283706">
        <w:t xml:space="preserve"> 1.</w:t>
      </w:r>
    </w:p>
    <w:p w14:paraId="5D42C4F9" w14:textId="77777777" w:rsidR="00283706" w:rsidRDefault="00283706">
      <w:pPr>
        <w:jc w:val="left"/>
      </w:pPr>
      <w:r>
        <w:br w:type="page"/>
      </w:r>
    </w:p>
    <w:p w14:paraId="6EFB876F" w14:textId="77777777" w:rsidR="003D3599" w:rsidRDefault="003D3599" w:rsidP="008A68B5">
      <w:pPr>
        <w:pStyle w:val="Titre1"/>
      </w:pPr>
      <w:bookmarkStart w:id="9" w:name="_Toc59397473"/>
      <w:r>
        <w:lastRenderedPageBreak/>
        <w:t>Configuration de l’ADC</w:t>
      </w:r>
      <w:bookmarkEnd w:id="9"/>
    </w:p>
    <w:p w14:paraId="10089C95" w14:textId="62256C1D" w:rsidR="003D3599" w:rsidRDefault="003D3599" w:rsidP="003D3599">
      <w:pPr>
        <w:pStyle w:val="Texte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2660433" wp14:editId="04E6CF1C">
                <wp:simplePos x="0" y="0"/>
                <wp:positionH relativeFrom="column">
                  <wp:posOffset>-180340</wp:posOffset>
                </wp:positionH>
                <wp:positionV relativeFrom="paragraph">
                  <wp:posOffset>4450715</wp:posOffset>
                </wp:positionV>
                <wp:extent cx="6119495" cy="635"/>
                <wp:effectExtent l="0" t="0" r="0" b="0"/>
                <wp:wrapTopAndBottom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CC4165" w14:textId="23659AA3" w:rsidR="003D3599" w:rsidRPr="00663BF8" w:rsidRDefault="003D3599" w:rsidP="003D3599">
                            <w:pPr>
                              <w:pStyle w:val="Lgende0"/>
                              <w:jc w:val="center"/>
                              <w:rPr>
                                <w:noProof/>
                                <w:szCs w:val="2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67811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Configration</w:t>
                            </w:r>
                            <w:proofErr w:type="spellEnd"/>
                            <w:r>
                              <w:t xml:space="preserve"> de l'ADC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60433" id="Zone de texte 19" o:spid="_x0000_s1029" type="#_x0000_t202" style="position:absolute;left:0;text-align:left;margin-left:-14.2pt;margin-top:350.45pt;width:481.8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" stroked="f">
                <v:textbox style="mso-fit-shape-to-text:t" inset="0,0,0,0">
                  <w:txbxContent>
                    <w:p w14:paraId="43CC4165" w14:textId="23659AA3" w:rsidR="003D3599" w:rsidRPr="00663BF8" w:rsidRDefault="003D3599" w:rsidP="003D3599">
                      <w:pPr>
                        <w:pStyle w:val="Lgende0"/>
                        <w:jc w:val="center"/>
                        <w:rPr>
                          <w:noProof/>
                          <w:szCs w:val="2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67811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Configration</w:t>
                      </w:r>
                      <w:proofErr w:type="spellEnd"/>
                      <w:r>
                        <w:t xml:space="preserve"> de l'ADC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4F8AB44D" wp14:editId="26D5B4F1">
            <wp:simplePos x="0" y="0"/>
            <wp:positionH relativeFrom="page">
              <wp:align>center</wp:align>
            </wp:positionH>
            <wp:positionV relativeFrom="paragraph">
              <wp:posOffset>487680</wp:posOffset>
            </wp:positionV>
            <wp:extent cx="6119495" cy="3905885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Nous avons configuré l’ADC de sorte qu’</w:t>
      </w:r>
      <w:r w:rsidR="008A68B5">
        <w:t>à</w:t>
      </w:r>
      <w:r>
        <w:t xml:space="preserve"> chaque fois que le </w:t>
      </w:r>
      <w:proofErr w:type="spellStart"/>
      <w:r>
        <w:t>Timer</w:t>
      </w:r>
      <w:proofErr w:type="spellEnd"/>
      <w:r>
        <w:t xml:space="preserve"> 1 inverse sa sortie, une lecture ADC est lancée.</w:t>
      </w:r>
    </w:p>
    <w:p w14:paraId="03512AE5" w14:textId="6C61BF60" w:rsidR="003D3599" w:rsidRDefault="008A68B5">
      <w:pPr>
        <w:jc w:val="left"/>
      </w:pPr>
      <w:r>
        <w:br w:type="page"/>
      </w:r>
    </w:p>
    <w:p w14:paraId="50C2F47D" w14:textId="35A397C8" w:rsidR="003D3599" w:rsidRDefault="008A68B5" w:rsidP="008A68B5">
      <w:pPr>
        <w:pStyle w:val="Titre1"/>
      </w:pPr>
      <w:bookmarkStart w:id="10" w:name="_Toc59397474"/>
      <w:r>
        <w:lastRenderedPageBreak/>
        <w:t>Affichage</w:t>
      </w:r>
      <w:bookmarkEnd w:id="10"/>
    </w:p>
    <w:p w14:paraId="48D65132" w14:textId="77777777" w:rsidR="008A68B5" w:rsidRDefault="003D3599" w:rsidP="008A68B5">
      <w:pPr>
        <w:pStyle w:val="Texte"/>
        <w:ind w:left="0"/>
      </w:pPr>
      <w:r>
        <w:t xml:space="preserve">Pour l’affichage il a fallu coder une fonction </w:t>
      </w:r>
      <w:proofErr w:type="spellStart"/>
      <w:proofErr w:type="gramStart"/>
      <w:r>
        <w:t>doShowAnalogSignal</w:t>
      </w:r>
      <w:proofErr w:type="spellEnd"/>
      <w:r>
        <w:t>(</w:t>
      </w:r>
      <w:proofErr w:type="gramEnd"/>
      <w:r>
        <w:t xml:space="preserve">) de la classe </w:t>
      </w:r>
      <w:proofErr w:type="spellStart"/>
      <w:r>
        <w:t>OscilloscopeController.</w:t>
      </w:r>
      <w:proofErr w:type="spellEnd"/>
    </w:p>
    <w:p w14:paraId="5B55E559" w14:textId="77777777" w:rsidR="008A68B5" w:rsidRDefault="008A68B5" w:rsidP="008A68B5">
      <w:pPr>
        <w:pStyle w:val="Texte"/>
        <w:numPr>
          <w:ilvl w:val="0"/>
          <w:numId w:val="33"/>
        </w:numPr>
        <w:ind w:left="1134"/>
      </w:pPr>
      <w:proofErr w:type="spellStart"/>
      <w:r>
        <w:t>Affichage</w:t>
      </w:r>
      <w:proofErr w:type="spellEnd"/>
      <w:r>
        <w:t xml:space="preserve"> du signal avec la fonction </w:t>
      </w:r>
      <w:proofErr w:type="spellStart"/>
      <w:r>
        <w:t>drawGraphPoints</w:t>
      </w:r>
      <w:proofErr w:type="spellEnd"/>
      <w:r>
        <w:t>.</w:t>
      </w:r>
    </w:p>
    <w:p w14:paraId="50A6BA9C" w14:textId="77777777" w:rsidR="008A68B5" w:rsidRDefault="008A68B5" w:rsidP="008A68B5">
      <w:pPr>
        <w:pStyle w:val="Texte"/>
        <w:numPr>
          <w:ilvl w:val="0"/>
          <w:numId w:val="33"/>
        </w:numPr>
        <w:ind w:left="1134"/>
      </w:pPr>
      <w:r>
        <w:t>Changement de l’axe du temps avec les boutons tactiles de l’écran</w:t>
      </w:r>
    </w:p>
    <w:p w14:paraId="48E7E751" w14:textId="77777777" w:rsidR="008A68B5" w:rsidRDefault="008A68B5" w:rsidP="008A68B5">
      <w:pPr>
        <w:pStyle w:val="Texte"/>
        <w:numPr>
          <w:ilvl w:val="0"/>
          <w:numId w:val="33"/>
        </w:numPr>
        <w:ind w:left="1134"/>
      </w:pPr>
      <w:r>
        <w:t>Fonction de trigger</w:t>
      </w:r>
    </w:p>
    <w:p w14:paraId="557E48A6" w14:textId="77777777" w:rsidR="008A68B5" w:rsidRDefault="008A68B5" w:rsidP="008A68B5">
      <w:pPr>
        <w:pStyle w:val="Titre1"/>
      </w:pPr>
      <w:bookmarkStart w:id="11" w:name="_Toc59397475"/>
      <w:r>
        <w:t>Situation actuelle</w:t>
      </w:r>
      <w:bookmarkEnd w:id="11"/>
    </w:p>
    <w:p w14:paraId="6F67B388" w14:textId="7CF7C7B9" w:rsidR="0007278E" w:rsidRDefault="006B5D13" w:rsidP="008A68B5">
      <w:pPr>
        <w:pStyle w:val="Texte"/>
      </w:pPr>
      <w:r>
        <w:t xml:space="preserve">Je n’ai pas eu le temps d’intégrer le RTOS à mon projet. J’ai préféré effectuer </w:t>
      </w:r>
      <w:r w:rsidR="0007278E">
        <w:t>certaines des tâches supplémentaires.</w:t>
      </w:r>
    </w:p>
    <w:tbl>
      <w:tblPr>
        <w:tblStyle w:val="Grilledutableau"/>
        <w:tblW w:w="9639" w:type="dxa"/>
        <w:tblInd w:w="-5" w:type="dxa"/>
        <w:tblLook w:val="04A0" w:firstRow="1" w:lastRow="0" w:firstColumn="1" w:lastColumn="0" w:noHBand="0" w:noVBand="1"/>
      </w:tblPr>
      <w:tblGrid>
        <w:gridCol w:w="6521"/>
        <w:gridCol w:w="1843"/>
        <w:gridCol w:w="1275"/>
      </w:tblGrid>
      <w:tr w:rsidR="001967FF" w14:paraId="589C9E78" w14:textId="77777777" w:rsidTr="001967FF">
        <w:trPr>
          <w:trHeight w:val="226"/>
        </w:trPr>
        <w:tc>
          <w:tcPr>
            <w:tcW w:w="6521" w:type="dxa"/>
            <w:shd w:val="clear" w:color="auto" w:fill="D9D9D9" w:themeFill="background1" w:themeFillShade="D9"/>
          </w:tcPr>
          <w:p w14:paraId="2C940C1E" w14:textId="22E3ECFB" w:rsidR="001967FF" w:rsidRDefault="001967FF" w:rsidP="006A1E18">
            <w:proofErr w:type="spellStart"/>
            <w:r>
              <w:t>Task</w:t>
            </w:r>
            <w:proofErr w:type="spellEnd"/>
          </w:p>
        </w:tc>
        <w:tc>
          <w:tcPr>
            <w:tcW w:w="1843" w:type="dxa"/>
            <w:shd w:val="clear" w:color="auto" w:fill="D9D9D9" w:themeFill="background1" w:themeFillShade="D9"/>
          </w:tcPr>
          <w:p w14:paraId="46A1AF32" w14:textId="77777777" w:rsidR="001967FF" w:rsidRDefault="001967FF" w:rsidP="006A1E18">
            <w:r>
              <w:t>Résultat</w:t>
            </w:r>
          </w:p>
        </w:tc>
        <w:tc>
          <w:tcPr>
            <w:tcW w:w="1275" w:type="dxa"/>
            <w:shd w:val="clear" w:color="auto" w:fill="D9D9D9" w:themeFill="background1" w:themeFillShade="D9"/>
          </w:tcPr>
          <w:p w14:paraId="43CADD67" w14:textId="77777777" w:rsidR="001967FF" w:rsidRDefault="001967FF" w:rsidP="006A1E18">
            <w:r>
              <w:t>Remarque</w:t>
            </w:r>
          </w:p>
        </w:tc>
      </w:tr>
      <w:tr w:rsidR="001967FF" w14:paraId="48A965BA" w14:textId="77777777" w:rsidTr="001967FF">
        <w:trPr>
          <w:trHeight w:val="238"/>
        </w:trPr>
        <w:tc>
          <w:tcPr>
            <w:tcW w:w="6521" w:type="dxa"/>
            <w:shd w:val="clear" w:color="auto" w:fill="D9D9D9" w:themeFill="background1" w:themeFillShade="D9"/>
          </w:tcPr>
          <w:p w14:paraId="0B784A92" w14:textId="57BBA9B8" w:rsidR="001967FF" w:rsidRPr="00152472" w:rsidRDefault="001967FF" w:rsidP="006A1E18">
            <w:pPr>
              <w:rPr>
                <w:b/>
                <w:bCs/>
              </w:rPr>
            </w:pPr>
            <w:r w:rsidRPr="001967FF">
              <w:rPr>
                <w:b/>
                <w:bCs/>
              </w:rPr>
              <w:t>Tâche</w:t>
            </w:r>
            <w:r>
              <w:rPr>
                <w:b/>
                <w:bCs/>
              </w:rPr>
              <w:t xml:space="preserve"> </w:t>
            </w:r>
            <w:r w:rsidRPr="001967FF">
              <w:rPr>
                <w:b/>
                <w:bCs/>
              </w:rPr>
              <w:t>1 – Projet STM32CubeMX</w:t>
            </w:r>
          </w:p>
        </w:tc>
        <w:tc>
          <w:tcPr>
            <w:tcW w:w="1843" w:type="dxa"/>
            <w:shd w:val="clear" w:color="auto" w:fill="A8D08D" w:themeFill="accent6" w:themeFillTint="99"/>
          </w:tcPr>
          <w:p w14:paraId="20D188E0" w14:textId="77777777" w:rsidR="001967FF" w:rsidRDefault="001967FF" w:rsidP="006A1E18">
            <w:r>
              <w:t>Fonctionnel</w:t>
            </w:r>
          </w:p>
        </w:tc>
        <w:tc>
          <w:tcPr>
            <w:tcW w:w="1275" w:type="dxa"/>
            <w:shd w:val="clear" w:color="auto" w:fill="FFFFFF" w:themeFill="background1"/>
          </w:tcPr>
          <w:p w14:paraId="217CB7F1" w14:textId="77777777" w:rsidR="001967FF" w:rsidRDefault="001967FF" w:rsidP="006A1E18"/>
        </w:tc>
      </w:tr>
      <w:tr w:rsidR="001967FF" w14:paraId="1E02C10E" w14:textId="77777777" w:rsidTr="001967FF">
        <w:trPr>
          <w:trHeight w:val="226"/>
        </w:trPr>
        <w:tc>
          <w:tcPr>
            <w:tcW w:w="6521" w:type="dxa"/>
            <w:shd w:val="clear" w:color="auto" w:fill="D9D9D9" w:themeFill="background1" w:themeFillShade="D9"/>
          </w:tcPr>
          <w:p w14:paraId="25B06DDC" w14:textId="36196E42" w:rsidR="001967FF" w:rsidRPr="00152472" w:rsidRDefault="001967FF" w:rsidP="006A1E18">
            <w:pPr>
              <w:rPr>
                <w:b/>
                <w:bCs/>
              </w:rPr>
            </w:pPr>
            <w:r w:rsidRPr="001967FF">
              <w:rPr>
                <w:b/>
                <w:bCs/>
              </w:rPr>
              <w:t xml:space="preserve">Tâche 2 – Éteindre USB, </w:t>
            </w:r>
            <w:proofErr w:type="spellStart"/>
            <w:r w:rsidRPr="001967FF">
              <w:rPr>
                <w:b/>
                <w:bCs/>
              </w:rPr>
              <w:t>FatFS</w:t>
            </w:r>
            <w:proofErr w:type="spellEnd"/>
            <w:r w:rsidRPr="001967FF">
              <w:rPr>
                <w:b/>
                <w:bCs/>
              </w:rPr>
              <w:t xml:space="preserve"> et Ethernet</w:t>
            </w:r>
          </w:p>
        </w:tc>
        <w:tc>
          <w:tcPr>
            <w:tcW w:w="1843" w:type="dxa"/>
            <w:shd w:val="clear" w:color="auto" w:fill="A8D08D" w:themeFill="accent6" w:themeFillTint="99"/>
          </w:tcPr>
          <w:p w14:paraId="7C7349DD" w14:textId="77777777" w:rsidR="001967FF" w:rsidRDefault="001967FF" w:rsidP="006A1E18">
            <w:r>
              <w:t>Fonctionnel</w:t>
            </w:r>
          </w:p>
        </w:tc>
        <w:tc>
          <w:tcPr>
            <w:tcW w:w="1275" w:type="dxa"/>
            <w:shd w:val="clear" w:color="auto" w:fill="FFFFFF" w:themeFill="background1"/>
          </w:tcPr>
          <w:p w14:paraId="6DE5A549" w14:textId="77777777" w:rsidR="001967FF" w:rsidRDefault="001967FF" w:rsidP="006A1E18"/>
        </w:tc>
      </w:tr>
      <w:tr w:rsidR="001967FF" w14:paraId="6E7D890D" w14:textId="77777777" w:rsidTr="001967FF">
        <w:trPr>
          <w:trHeight w:val="226"/>
        </w:trPr>
        <w:tc>
          <w:tcPr>
            <w:tcW w:w="6521" w:type="dxa"/>
            <w:shd w:val="clear" w:color="auto" w:fill="D9D9D9" w:themeFill="background1" w:themeFillShade="D9"/>
          </w:tcPr>
          <w:p w14:paraId="6AB50056" w14:textId="5FA472B2" w:rsidR="001967FF" w:rsidRPr="00152472" w:rsidRDefault="001967FF" w:rsidP="006A1E18">
            <w:pPr>
              <w:rPr>
                <w:b/>
                <w:bCs/>
              </w:rPr>
            </w:pPr>
            <w:r w:rsidRPr="001967FF">
              <w:rPr>
                <w:b/>
                <w:bCs/>
              </w:rPr>
              <w:t>Tâche 3 – Configuration du RCC</w:t>
            </w:r>
          </w:p>
        </w:tc>
        <w:tc>
          <w:tcPr>
            <w:tcW w:w="1843" w:type="dxa"/>
            <w:shd w:val="clear" w:color="auto" w:fill="A8D08D" w:themeFill="accent6" w:themeFillTint="99"/>
          </w:tcPr>
          <w:p w14:paraId="3CDAE3AB" w14:textId="77777777" w:rsidR="001967FF" w:rsidRDefault="001967FF" w:rsidP="006A1E18">
            <w:r>
              <w:t>Fonctionnel</w:t>
            </w:r>
          </w:p>
        </w:tc>
        <w:tc>
          <w:tcPr>
            <w:tcW w:w="1275" w:type="dxa"/>
          </w:tcPr>
          <w:p w14:paraId="345CFDB3" w14:textId="77777777" w:rsidR="001967FF" w:rsidRDefault="001967FF" w:rsidP="006A1E18"/>
        </w:tc>
      </w:tr>
      <w:tr w:rsidR="001967FF" w14:paraId="57BE88BB" w14:textId="77777777" w:rsidTr="001967FF">
        <w:trPr>
          <w:trHeight w:val="615"/>
        </w:trPr>
        <w:tc>
          <w:tcPr>
            <w:tcW w:w="6521" w:type="dxa"/>
            <w:shd w:val="clear" w:color="auto" w:fill="D9D9D9" w:themeFill="background1" w:themeFillShade="D9"/>
          </w:tcPr>
          <w:p w14:paraId="0B23C599" w14:textId="77777777" w:rsidR="001967FF" w:rsidRPr="001967FF" w:rsidRDefault="001967FF" w:rsidP="001967FF">
            <w:pPr>
              <w:rPr>
                <w:b/>
                <w:bCs/>
              </w:rPr>
            </w:pPr>
            <w:r w:rsidRPr="001967FF">
              <w:rPr>
                <w:b/>
                <w:bCs/>
              </w:rPr>
              <w:t>Tâche 4 – Configuration de la génératrice de code</w:t>
            </w:r>
          </w:p>
          <w:p w14:paraId="60FFAD6F" w14:textId="766045B0" w:rsidR="001967FF" w:rsidRPr="00152472" w:rsidRDefault="001967FF" w:rsidP="001967FF">
            <w:pPr>
              <w:rPr>
                <w:b/>
                <w:bCs/>
              </w:rPr>
            </w:pPr>
            <w:proofErr w:type="gramStart"/>
            <w:r w:rsidRPr="001967FF">
              <w:rPr>
                <w:b/>
                <w:bCs/>
              </w:rPr>
              <w:t>de</w:t>
            </w:r>
            <w:proofErr w:type="gramEnd"/>
            <w:r w:rsidRPr="001967FF">
              <w:rPr>
                <w:b/>
                <w:bCs/>
              </w:rPr>
              <w:t xml:space="preserve"> </w:t>
            </w:r>
            <w:proofErr w:type="spellStart"/>
            <w:r w:rsidRPr="001967FF">
              <w:rPr>
                <w:b/>
                <w:bCs/>
              </w:rPr>
              <w:t>CubeMX</w:t>
            </w:r>
            <w:proofErr w:type="spellEnd"/>
          </w:p>
        </w:tc>
        <w:tc>
          <w:tcPr>
            <w:tcW w:w="1843" w:type="dxa"/>
            <w:shd w:val="clear" w:color="auto" w:fill="A8D08D" w:themeFill="accent6" w:themeFillTint="99"/>
          </w:tcPr>
          <w:p w14:paraId="4BAD62F3" w14:textId="553D2294" w:rsidR="001967FF" w:rsidRDefault="001967FF" w:rsidP="006A1E18">
            <w:r>
              <w:t>Fonctionnel</w:t>
            </w:r>
          </w:p>
        </w:tc>
        <w:tc>
          <w:tcPr>
            <w:tcW w:w="1275" w:type="dxa"/>
          </w:tcPr>
          <w:p w14:paraId="55B9E622" w14:textId="77777777" w:rsidR="001967FF" w:rsidRDefault="001967FF" w:rsidP="006A1E18"/>
        </w:tc>
      </w:tr>
      <w:tr w:rsidR="001967FF" w14:paraId="12AE95C5" w14:textId="77777777" w:rsidTr="001967FF">
        <w:trPr>
          <w:trHeight w:val="465"/>
        </w:trPr>
        <w:tc>
          <w:tcPr>
            <w:tcW w:w="6521" w:type="dxa"/>
            <w:shd w:val="clear" w:color="auto" w:fill="D9D9D9" w:themeFill="background1" w:themeFillShade="D9"/>
          </w:tcPr>
          <w:p w14:paraId="43905ABB" w14:textId="5CACC18E" w:rsidR="001967FF" w:rsidRPr="00152472" w:rsidRDefault="001967FF" w:rsidP="006A1E18">
            <w:pPr>
              <w:rPr>
                <w:b/>
                <w:bCs/>
              </w:rPr>
            </w:pPr>
            <w:r w:rsidRPr="001967FF">
              <w:rPr>
                <w:b/>
                <w:bCs/>
              </w:rPr>
              <w:t xml:space="preserve">Tâche 5 – </w:t>
            </w:r>
            <w:proofErr w:type="spellStart"/>
            <w:r w:rsidRPr="001967FF">
              <w:rPr>
                <w:b/>
                <w:bCs/>
              </w:rPr>
              <w:t>Build</w:t>
            </w:r>
            <w:proofErr w:type="spellEnd"/>
            <w:r w:rsidRPr="001967FF">
              <w:rPr>
                <w:b/>
                <w:bCs/>
              </w:rPr>
              <w:t xml:space="preserve"> et </w:t>
            </w:r>
            <w:proofErr w:type="spellStart"/>
            <w:r w:rsidRPr="001967FF">
              <w:rPr>
                <w:b/>
                <w:bCs/>
              </w:rPr>
              <w:t>Debug</w:t>
            </w:r>
            <w:proofErr w:type="spellEnd"/>
          </w:p>
        </w:tc>
        <w:tc>
          <w:tcPr>
            <w:tcW w:w="1843" w:type="dxa"/>
            <w:shd w:val="clear" w:color="auto" w:fill="A8D08D" w:themeFill="accent6" w:themeFillTint="99"/>
          </w:tcPr>
          <w:p w14:paraId="13F587E3" w14:textId="7045F82E" w:rsidR="001967FF" w:rsidRDefault="001967FF" w:rsidP="006A1E18">
            <w:r>
              <w:t>Fonctionnel</w:t>
            </w:r>
          </w:p>
        </w:tc>
        <w:tc>
          <w:tcPr>
            <w:tcW w:w="1275" w:type="dxa"/>
          </w:tcPr>
          <w:p w14:paraId="4D6ABBAC" w14:textId="77777777" w:rsidR="001967FF" w:rsidRDefault="001967FF" w:rsidP="006A1E18"/>
        </w:tc>
      </w:tr>
      <w:tr w:rsidR="001967FF" w14:paraId="326A1058" w14:textId="77777777" w:rsidTr="001967FF">
        <w:trPr>
          <w:trHeight w:val="238"/>
        </w:trPr>
        <w:tc>
          <w:tcPr>
            <w:tcW w:w="6521" w:type="dxa"/>
            <w:shd w:val="clear" w:color="auto" w:fill="D9D9D9" w:themeFill="background1" w:themeFillShade="D9"/>
          </w:tcPr>
          <w:p w14:paraId="4EB469B4" w14:textId="131BF093" w:rsidR="001967FF" w:rsidRPr="00152472" w:rsidRDefault="001967FF" w:rsidP="006A1E18">
            <w:pPr>
              <w:rPr>
                <w:b/>
                <w:bCs/>
              </w:rPr>
            </w:pPr>
            <w:r w:rsidRPr="001967FF">
              <w:rPr>
                <w:b/>
                <w:bCs/>
              </w:rPr>
              <w:t xml:space="preserve">Tâche 6 – Configuration du </w:t>
            </w:r>
            <w:proofErr w:type="gramStart"/>
            <w:r w:rsidRPr="001967FF">
              <w:rPr>
                <w:b/>
                <w:bCs/>
              </w:rPr>
              <w:t>Timing</w:t>
            </w:r>
            <w:proofErr w:type="gramEnd"/>
          </w:p>
        </w:tc>
        <w:tc>
          <w:tcPr>
            <w:tcW w:w="1843" w:type="dxa"/>
            <w:shd w:val="clear" w:color="auto" w:fill="A8D08D" w:themeFill="accent6" w:themeFillTint="99"/>
          </w:tcPr>
          <w:p w14:paraId="7A47EEA3" w14:textId="474EE4F0" w:rsidR="001967FF" w:rsidRDefault="001967FF" w:rsidP="006A1E18">
            <w:r>
              <w:t>Fonctionnel</w:t>
            </w:r>
          </w:p>
        </w:tc>
        <w:tc>
          <w:tcPr>
            <w:tcW w:w="1275" w:type="dxa"/>
          </w:tcPr>
          <w:p w14:paraId="349AD1A9" w14:textId="77777777" w:rsidR="001967FF" w:rsidRDefault="001967FF" w:rsidP="006A1E18"/>
        </w:tc>
      </w:tr>
      <w:tr w:rsidR="001967FF" w14:paraId="1412D0FA" w14:textId="77777777" w:rsidTr="001967FF">
        <w:trPr>
          <w:trHeight w:val="465"/>
        </w:trPr>
        <w:tc>
          <w:tcPr>
            <w:tcW w:w="6521" w:type="dxa"/>
            <w:shd w:val="clear" w:color="auto" w:fill="D9D9D9" w:themeFill="background1" w:themeFillShade="D9"/>
          </w:tcPr>
          <w:p w14:paraId="2A01D28B" w14:textId="0F2B852D" w:rsidR="001967FF" w:rsidRPr="00152472" w:rsidRDefault="001967FF" w:rsidP="006A1E18">
            <w:pPr>
              <w:rPr>
                <w:b/>
                <w:bCs/>
              </w:rPr>
            </w:pPr>
            <w:r w:rsidRPr="001967FF">
              <w:rPr>
                <w:b/>
                <w:bCs/>
              </w:rPr>
              <w:t>Tâche 7 – Générateur de Fréquence Externe</w:t>
            </w:r>
          </w:p>
        </w:tc>
        <w:tc>
          <w:tcPr>
            <w:tcW w:w="1843" w:type="dxa"/>
            <w:shd w:val="clear" w:color="auto" w:fill="A8D08D" w:themeFill="accent6" w:themeFillTint="99"/>
          </w:tcPr>
          <w:p w14:paraId="22F6D86B" w14:textId="38B19824" w:rsidR="001967FF" w:rsidRDefault="001967FF" w:rsidP="006A1E18">
            <w:r>
              <w:t>Fonctionnel</w:t>
            </w:r>
          </w:p>
        </w:tc>
        <w:tc>
          <w:tcPr>
            <w:tcW w:w="1275" w:type="dxa"/>
          </w:tcPr>
          <w:p w14:paraId="72D94401" w14:textId="77777777" w:rsidR="001967FF" w:rsidRDefault="001967FF" w:rsidP="006A1E18"/>
        </w:tc>
      </w:tr>
      <w:tr w:rsidR="001967FF" w14:paraId="7F29B70B" w14:textId="77777777" w:rsidTr="001967FF">
        <w:trPr>
          <w:trHeight w:val="226"/>
        </w:trPr>
        <w:tc>
          <w:tcPr>
            <w:tcW w:w="6521" w:type="dxa"/>
            <w:shd w:val="clear" w:color="auto" w:fill="D9D9D9" w:themeFill="background1" w:themeFillShade="D9"/>
          </w:tcPr>
          <w:p w14:paraId="30E7CEFA" w14:textId="46012226" w:rsidR="001967FF" w:rsidRPr="00152472" w:rsidRDefault="001967FF" w:rsidP="006A1E18">
            <w:pPr>
              <w:rPr>
                <w:b/>
                <w:bCs/>
              </w:rPr>
            </w:pPr>
            <w:r w:rsidRPr="001967FF">
              <w:rPr>
                <w:b/>
                <w:bCs/>
              </w:rPr>
              <w:t xml:space="preserve">Tâche 8 – Configuration de l'ADC (Software </w:t>
            </w:r>
            <w:proofErr w:type="spellStart"/>
            <w:r w:rsidRPr="001967FF">
              <w:rPr>
                <w:b/>
                <w:bCs/>
              </w:rPr>
              <w:t>Triggered</w:t>
            </w:r>
            <w:proofErr w:type="spellEnd"/>
            <w:r w:rsidRPr="001967FF">
              <w:rPr>
                <w:b/>
                <w:bCs/>
              </w:rPr>
              <w:t>)</w:t>
            </w:r>
          </w:p>
        </w:tc>
        <w:tc>
          <w:tcPr>
            <w:tcW w:w="1843" w:type="dxa"/>
            <w:shd w:val="clear" w:color="auto" w:fill="A8D08D" w:themeFill="accent6" w:themeFillTint="99"/>
          </w:tcPr>
          <w:p w14:paraId="47FC2396" w14:textId="10266576" w:rsidR="001967FF" w:rsidRDefault="001967FF" w:rsidP="006A1E18">
            <w:r>
              <w:t>Fonctionnel</w:t>
            </w:r>
          </w:p>
        </w:tc>
        <w:tc>
          <w:tcPr>
            <w:tcW w:w="1275" w:type="dxa"/>
          </w:tcPr>
          <w:p w14:paraId="2EEE185F" w14:textId="77777777" w:rsidR="001967FF" w:rsidRDefault="001967FF" w:rsidP="006A1E18"/>
        </w:tc>
      </w:tr>
      <w:tr w:rsidR="001967FF" w14:paraId="0C9FA22E" w14:textId="77777777" w:rsidTr="001967FF">
        <w:trPr>
          <w:trHeight w:val="226"/>
        </w:trPr>
        <w:tc>
          <w:tcPr>
            <w:tcW w:w="6521" w:type="dxa"/>
            <w:shd w:val="clear" w:color="auto" w:fill="D9D9D9" w:themeFill="background1" w:themeFillShade="D9"/>
          </w:tcPr>
          <w:p w14:paraId="7E602C96" w14:textId="532A1137" w:rsidR="001967FF" w:rsidRPr="00152472" w:rsidRDefault="001967FF" w:rsidP="006A1E18">
            <w:pPr>
              <w:rPr>
                <w:b/>
                <w:bCs/>
              </w:rPr>
            </w:pPr>
            <w:r w:rsidRPr="001967FF">
              <w:rPr>
                <w:b/>
                <w:bCs/>
              </w:rPr>
              <w:t xml:space="preserve">Tâche 9 – Configuration du </w:t>
            </w:r>
            <w:proofErr w:type="spellStart"/>
            <w:r w:rsidRPr="001967FF">
              <w:rPr>
                <w:b/>
                <w:bCs/>
              </w:rPr>
              <w:t>timer</w:t>
            </w:r>
            <w:proofErr w:type="spellEnd"/>
            <w:r w:rsidRPr="001967FF">
              <w:rPr>
                <w:b/>
                <w:bCs/>
              </w:rPr>
              <w:t xml:space="preserve"> Hardware (TIM)</w:t>
            </w:r>
          </w:p>
        </w:tc>
        <w:tc>
          <w:tcPr>
            <w:tcW w:w="1843" w:type="dxa"/>
            <w:shd w:val="clear" w:color="auto" w:fill="A8D08D" w:themeFill="accent6" w:themeFillTint="99"/>
          </w:tcPr>
          <w:p w14:paraId="4A9B5F9E" w14:textId="2C0F252D" w:rsidR="001967FF" w:rsidRDefault="001967FF" w:rsidP="006A1E18">
            <w:r>
              <w:t>Fonctionnel</w:t>
            </w:r>
          </w:p>
        </w:tc>
        <w:tc>
          <w:tcPr>
            <w:tcW w:w="1275" w:type="dxa"/>
          </w:tcPr>
          <w:p w14:paraId="45B0043E" w14:textId="2434D6B1" w:rsidR="001967FF" w:rsidRDefault="001967FF" w:rsidP="006A1E18"/>
        </w:tc>
      </w:tr>
      <w:tr w:rsidR="001967FF" w14:paraId="1037607F" w14:textId="77777777" w:rsidTr="001967FF">
        <w:trPr>
          <w:trHeight w:val="226"/>
        </w:trPr>
        <w:tc>
          <w:tcPr>
            <w:tcW w:w="6521" w:type="dxa"/>
            <w:shd w:val="clear" w:color="auto" w:fill="D9D9D9" w:themeFill="background1" w:themeFillShade="D9"/>
          </w:tcPr>
          <w:p w14:paraId="7D965FC4" w14:textId="209351DF" w:rsidR="001967FF" w:rsidRPr="00152472" w:rsidRDefault="001967FF" w:rsidP="006A1E18">
            <w:pPr>
              <w:rPr>
                <w:b/>
                <w:bCs/>
              </w:rPr>
            </w:pPr>
            <w:r w:rsidRPr="001967FF">
              <w:rPr>
                <w:b/>
                <w:bCs/>
              </w:rPr>
              <w:t>Tâche 10 – Configuration du ADC (</w:t>
            </w:r>
            <w:proofErr w:type="spellStart"/>
            <w:r w:rsidRPr="001967FF">
              <w:rPr>
                <w:b/>
                <w:bCs/>
              </w:rPr>
              <w:t>Timer</w:t>
            </w:r>
            <w:proofErr w:type="spellEnd"/>
            <w:r w:rsidRPr="001967FF">
              <w:rPr>
                <w:b/>
                <w:bCs/>
              </w:rPr>
              <w:t xml:space="preserve"> </w:t>
            </w:r>
            <w:proofErr w:type="spellStart"/>
            <w:r w:rsidRPr="001967FF">
              <w:rPr>
                <w:b/>
                <w:bCs/>
              </w:rPr>
              <w:t>Triggered</w:t>
            </w:r>
            <w:proofErr w:type="spellEnd"/>
            <w:r w:rsidRPr="001967FF">
              <w:rPr>
                <w:b/>
                <w:bCs/>
              </w:rPr>
              <w:t>)</w:t>
            </w:r>
          </w:p>
        </w:tc>
        <w:tc>
          <w:tcPr>
            <w:tcW w:w="1843" w:type="dxa"/>
            <w:shd w:val="clear" w:color="auto" w:fill="A8D08D" w:themeFill="accent6" w:themeFillTint="99"/>
          </w:tcPr>
          <w:p w14:paraId="0CE4CAF5" w14:textId="5C1209DC" w:rsidR="001967FF" w:rsidRDefault="001967FF" w:rsidP="006A1E18">
            <w:r>
              <w:t>Fonctionnel</w:t>
            </w:r>
          </w:p>
        </w:tc>
        <w:tc>
          <w:tcPr>
            <w:tcW w:w="1275" w:type="dxa"/>
          </w:tcPr>
          <w:p w14:paraId="404ACA15" w14:textId="77777777" w:rsidR="001967FF" w:rsidRDefault="001967FF" w:rsidP="006A1E18"/>
        </w:tc>
      </w:tr>
      <w:tr w:rsidR="001967FF" w14:paraId="38465EF9" w14:textId="77777777" w:rsidTr="001967FF">
        <w:trPr>
          <w:trHeight w:val="226"/>
        </w:trPr>
        <w:tc>
          <w:tcPr>
            <w:tcW w:w="6521" w:type="dxa"/>
            <w:shd w:val="clear" w:color="auto" w:fill="D9D9D9" w:themeFill="background1" w:themeFillShade="D9"/>
          </w:tcPr>
          <w:p w14:paraId="25F56D25" w14:textId="65F30F33" w:rsidR="001967FF" w:rsidRPr="00152472" w:rsidRDefault="001967FF" w:rsidP="006A1E18">
            <w:pPr>
              <w:rPr>
                <w:b/>
                <w:bCs/>
              </w:rPr>
            </w:pPr>
            <w:r w:rsidRPr="001967FF">
              <w:rPr>
                <w:b/>
                <w:bCs/>
              </w:rPr>
              <w:t xml:space="preserve">Tâche 11 – XF </w:t>
            </w:r>
            <w:proofErr w:type="spellStart"/>
            <w:r w:rsidRPr="001967FF">
              <w:rPr>
                <w:b/>
                <w:bCs/>
              </w:rPr>
              <w:t>Integration</w:t>
            </w:r>
            <w:proofErr w:type="spellEnd"/>
          </w:p>
        </w:tc>
        <w:tc>
          <w:tcPr>
            <w:tcW w:w="1843" w:type="dxa"/>
            <w:shd w:val="clear" w:color="auto" w:fill="A8D08D" w:themeFill="accent6" w:themeFillTint="99"/>
          </w:tcPr>
          <w:p w14:paraId="5368E747" w14:textId="3B1126F2" w:rsidR="001967FF" w:rsidRDefault="001967FF" w:rsidP="006A1E18">
            <w:r>
              <w:t>Fonctionnel</w:t>
            </w:r>
          </w:p>
        </w:tc>
        <w:tc>
          <w:tcPr>
            <w:tcW w:w="1275" w:type="dxa"/>
          </w:tcPr>
          <w:p w14:paraId="7A7D6987" w14:textId="77777777" w:rsidR="001967FF" w:rsidRDefault="001967FF" w:rsidP="006A1E18"/>
        </w:tc>
      </w:tr>
      <w:tr w:rsidR="001967FF" w14:paraId="6D157C31" w14:textId="77777777" w:rsidTr="001967FF">
        <w:trPr>
          <w:trHeight w:val="226"/>
        </w:trPr>
        <w:tc>
          <w:tcPr>
            <w:tcW w:w="6521" w:type="dxa"/>
            <w:shd w:val="clear" w:color="auto" w:fill="D9D9D9" w:themeFill="background1" w:themeFillShade="D9"/>
          </w:tcPr>
          <w:p w14:paraId="7A9739F1" w14:textId="667678A2" w:rsidR="001967FF" w:rsidRPr="00152472" w:rsidRDefault="001967FF" w:rsidP="006A1E18">
            <w:pPr>
              <w:rPr>
                <w:b/>
                <w:bCs/>
              </w:rPr>
            </w:pPr>
            <w:r w:rsidRPr="001967FF">
              <w:rPr>
                <w:b/>
                <w:bCs/>
              </w:rPr>
              <w:t>Tâche 12 – Application</w:t>
            </w:r>
          </w:p>
        </w:tc>
        <w:tc>
          <w:tcPr>
            <w:tcW w:w="1843" w:type="dxa"/>
            <w:shd w:val="clear" w:color="auto" w:fill="A8D08D" w:themeFill="accent6" w:themeFillTint="99"/>
          </w:tcPr>
          <w:p w14:paraId="1696CB30" w14:textId="1C0FEC94" w:rsidR="001967FF" w:rsidRDefault="001967FF" w:rsidP="006A1E18">
            <w:r>
              <w:t>Fonctionnel</w:t>
            </w:r>
          </w:p>
        </w:tc>
        <w:tc>
          <w:tcPr>
            <w:tcW w:w="1275" w:type="dxa"/>
          </w:tcPr>
          <w:p w14:paraId="31FDB500" w14:textId="77777777" w:rsidR="001967FF" w:rsidRDefault="001967FF" w:rsidP="006A1E18"/>
        </w:tc>
      </w:tr>
      <w:tr w:rsidR="001967FF" w14:paraId="155139D3" w14:textId="77777777" w:rsidTr="001967FF">
        <w:trPr>
          <w:trHeight w:val="226"/>
        </w:trPr>
        <w:tc>
          <w:tcPr>
            <w:tcW w:w="6521" w:type="dxa"/>
            <w:shd w:val="clear" w:color="auto" w:fill="D9D9D9" w:themeFill="background1" w:themeFillShade="D9"/>
          </w:tcPr>
          <w:p w14:paraId="5150C176" w14:textId="6540F2C8" w:rsidR="001967FF" w:rsidRPr="00152472" w:rsidRDefault="001967FF" w:rsidP="006A1E18">
            <w:pPr>
              <w:rPr>
                <w:b/>
                <w:bCs/>
              </w:rPr>
            </w:pPr>
            <w:r w:rsidRPr="001967FF">
              <w:rPr>
                <w:b/>
                <w:bCs/>
              </w:rPr>
              <w:t>Tâche 13 – Oscilloscope GUI</w:t>
            </w:r>
          </w:p>
        </w:tc>
        <w:tc>
          <w:tcPr>
            <w:tcW w:w="1843" w:type="dxa"/>
            <w:shd w:val="clear" w:color="auto" w:fill="A8D08D" w:themeFill="accent6" w:themeFillTint="99"/>
          </w:tcPr>
          <w:p w14:paraId="221AB179" w14:textId="29F3BB5D" w:rsidR="001967FF" w:rsidRDefault="001967FF" w:rsidP="006A1E18">
            <w:r>
              <w:t>Fonctionnel</w:t>
            </w:r>
          </w:p>
        </w:tc>
        <w:tc>
          <w:tcPr>
            <w:tcW w:w="1275" w:type="dxa"/>
          </w:tcPr>
          <w:p w14:paraId="75172E1E" w14:textId="77777777" w:rsidR="001967FF" w:rsidRDefault="001967FF" w:rsidP="006A1E18"/>
        </w:tc>
      </w:tr>
      <w:tr w:rsidR="001967FF" w14:paraId="70232E52" w14:textId="77777777" w:rsidTr="001967FF">
        <w:trPr>
          <w:trHeight w:val="226"/>
        </w:trPr>
        <w:tc>
          <w:tcPr>
            <w:tcW w:w="6521" w:type="dxa"/>
            <w:shd w:val="clear" w:color="auto" w:fill="D9D9D9" w:themeFill="background1" w:themeFillShade="D9"/>
          </w:tcPr>
          <w:p w14:paraId="2A68A691" w14:textId="715A4F06" w:rsidR="001967FF" w:rsidRPr="00152472" w:rsidRDefault="001967FF" w:rsidP="006A1E18">
            <w:pPr>
              <w:rPr>
                <w:b/>
                <w:bCs/>
              </w:rPr>
            </w:pPr>
            <w:r w:rsidRPr="001967FF">
              <w:rPr>
                <w:b/>
                <w:bCs/>
              </w:rPr>
              <w:t xml:space="preserve">Tâche 14 – </w:t>
            </w:r>
            <w:proofErr w:type="spellStart"/>
            <w:r w:rsidRPr="001967FF">
              <w:rPr>
                <w:b/>
                <w:bCs/>
              </w:rPr>
              <w:t>Sample</w:t>
            </w:r>
            <w:proofErr w:type="spellEnd"/>
            <w:r w:rsidRPr="001967FF">
              <w:rPr>
                <w:b/>
                <w:bCs/>
              </w:rPr>
              <w:t>-Rate Tuning</w:t>
            </w:r>
          </w:p>
        </w:tc>
        <w:tc>
          <w:tcPr>
            <w:tcW w:w="1843" w:type="dxa"/>
            <w:shd w:val="clear" w:color="auto" w:fill="A8D08D" w:themeFill="accent6" w:themeFillTint="99"/>
          </w:tcPr>
          <w:p w14:paraId="0BCADA6D" w14:textId="0667B136" w:rsidR="001967FF" w:rsidRDefault="001967FF" w:rsidP="006A1E18">
            <w:r>
              <w:t>Fonctionnel</w:t>
            </w:r>
          </w:p>
        </w:tc>
        <w:tc>
          <w:tcPr>
            <w:tcW w:w="1275" w:type="dxa"/>
          </w:tcPr>
          <w:p w14:paraId="002A4199" w14:textId="77777777" w:rsidR="001967FF" w:rsidRDefault="001967FF" w:rsidP="006A1E18"/>
        </w:tc>
      </w:tr>
      <w:tr w:rsidR="001967FF" w14:paraId="07C6F44C" w14:textId="77777777" w:rsidTr="001967FF">
        <w:trPr>
          <w:trHeight w:val="226"/>
        </w:trPr>
        <w:tc>
          <w:tcPr>
            <w:tcW w:w="6521" w:type="dxa"/>
            <w:shd w:val="clear" w:color="auto" w:fill="D9D9D9" w:themeFill="background1" w:themeFillShade="D9"/>
          </w:tcPr>
          <w:p w14:paraId="5EC7E97C" w14:textId="63CDD2A6" w:rsidR="001967FF" w:rsidRPr="00152472" w:rsidRDefault="001967FF" w:rsidP="006A1E18">
            <w:pPr>
              <w:rPr>
                <w:b/>
                <w:bCs/>
              </w:rPr>
            </w:pPr>
            <w:r w:rsidRPr="001967FF">
              <w:rPr>
                <w:b/>
                <w:bCs/>
              </w:rPr>
              <w:t xml:space="preserve">Tâche 15 – RTOS </w:t>
            </w:r>
            <w:proofErr w:type="spellStart"/>
            <w:r w:rsidRPr="001967FF">
              <w:rPr>
                <w:b/>
                <w:bCs/>
              </w:rPr>
              <w:t>Integration</w:t>
            </w:r>
            <w:proofErr w:type="spellEnd"/>
          </w:p>
        </w:tc>
        <w:tc>
          <w:tcPr>
            <w:tcW w:w="1843" w:type="dxa"/>
            <w:shd w:val="clear" w:color="auto" w:fill="FFC000"/>
          </w:tcPr>
          <w:p w14:paraId="3655172F" w14:textId="0F2E2EED" w:rsidR="001967FF" w:rsidRDefault="001967FF" w:rsidP="006A1E18">
            <w:r>
              <w:t>Non effectué</w:t>
            </w:r>
          </w:p>
        </w:tc>
        <w:tc>
          <w:tcPr>
            <w:tcW w:w="1275" w:type="dxa"/>
          </w:tcPr>
          <w:p w14:paraId="79673771" w14:textId="3F5285A7" w:rsidR="001967FF" w:rsidRDefault="001967FF" w:rsidP="006A1E18">
            <w:proofErr w:type="gramStart"/>
            <w:r>
              <w:t>temps</w:t>
            </w:r>
            <w:proofErr w:type="gramEnd"/>
          </w:p>
        </w:tc>
      </w:tr>
      <w:tr w:rsidR="001967FF" w14:paraId="3A6E2031" w14:textId="77777777" w:rsidTr="001967FF">
        <w:trPr>
          <w:trHeight w:val="226"/>
        </w:trPr>
        <w:tc>
          <w:tcPr>
            <w:tcW w:w="6521" w:type="dxa"/>
            <w:shd w:val="clear" w:color="auto" w:fill="D9D9D9" w:themeFill="background1" w:themeFillShade="D9"/>
          </w:tcPr>
          <w:p w14:paraId="478266CA" w14:textId="48B2EF8D" w:rsidR="001967FF" w:rsidRPr="001967FF" w:rsidRDefault="001967FF" w:rsidP="006A1E18">
            <w:pPr>
              <w:rPr>
                <w:b/>
                <w:bCs/>
              </w:rPr>
            </w:pPr>
            <w:r w:rsidRPr="001967FF">
              <w:rPr>
                <w:b/>
                <w:bCs/>
              </w:rPr>
              <w:t>FA1 : Fonction Trigger</w:t>
            </w:r>
          </w:p>
        </w:tc>
        <w:tc>
          <w:tcPr>
            <w:tcW w:w="1843" w:type="dxa"/>
            <w:shd w:val="clear" w:color="auto" w:fill="A8D08D" w:themeFill="accent6" w:themeFillTint="99"/>
          </w:tcPr>
          <w:p w14:paraId="70AE33BD" w14:textId="7C8F7B3A" w:rsidR="001967FF" w:rsidRDefault="001967FF" w:rsidP="006A1E18">
            <w:r>
              <w:t>Fonctionnel</w:t>
            </w:r>
          </w:p>
        </w:tc>
        <w:tc>
          <w:tcPr>
            <w:tcW w:w="1275" w:type="dxa"/>
          </w:tcPr>
          <w:p w14:paraId="6603CA20" w14:textId="77777777" w:rsidR="001967FF" w:rsidRDefault="001967FF" w:rsidP="006A1E18"/>
        </w:tc>
      </w:tr>
      <w:tr w:rsidR="001967FF" w14:paraId="11EC51D3" w14:textId="77777777" w:rsidTr="001967FF">
        <w:trPr>
          <w:trHeight w:val="226"/>
        </w:trPr>
        <w:tc>
          <w:tcPr>
            <w:tcW w:w="6521" w:type="dxa"/>
            <w:shd w:val="clear" w:color="auto" w:fill="D9D9D9" w:themeFill="background1" w:themeFillShade="D9"/>
          </w:tcPr>
          <w:p w14:paraId="517EF910" w14:textId="153B6EA0" w:rsidR="001967FF" w:rsidRPr="001967FF" w:rsidRDefault="001967FF" w:rsidP="006A1E18">
            <w:pPr>
              <w:rPr>
                <w:b/>
                <w:bCs/>
              </w:rPr>
            </w:pPr>
            <w:r w:rsidRPr="001967FF">
              <w:rPr>
                <w:b/>
                <w:bCs/>
              </w:rPr>
              <w:t>FA</w:t>
            </w:r>
            <w:proofErr w:type="gramStart"/>
            <w:r w:rsidRPr="001967FF">
              <w:rPr>
                <w:b/>
                <w:bCs/>
              </w:rPr>
              <w:t>2:</w:t>
            </w:r>
            <w:proofErr w:type="gramEnd"/>
            <w:r w:rsidRPr="001967FF">
              <w:rPr>
                <w:b/>
                <w:bCs/>
              </w:rPr>
              <w:t xml:space="preserve"> Display – Axe du temps</w:t>
            </w:r>
          </w:p>
        </w:tc>
        <w:tc>
          <w:tcPr>
            <w:tcW w:w="1843" w:type="dxa"/>
            <w:shd w:val="clear" w:color="auto" w:fill="A8D08D" w:themeFill="accent6" w:themeFillTint="99"/>
          </w:tcPr>
          <w:p w14:paraId="0F25CE21" w14:textId="4FA4F881" w:rsidR="001967FF" w:rsidRDefault="001967FF" w:rsidP="006A1E18">
            <w:r>
              <w:t>Fonctionnel</w:t>
            </w:r>
          </w:p>
        </w:tc>
        <w:tc>
          <w:tcPr>
            <w:tcW w:w="1275" w:type="dxa"/>
          </w:tcPr>
          <w:p w14:paraId="3861905F" w14:textId="77777777" w:rsidR="001967FF" w:rsidRDefault="001967FF" w:rsidP="006A1E18"/>
        </w:tc>
      </w:tr>
      <w:tr w:rsidR="001967FF" w14:paraId="638F3446" w14:textId="77777777" w:rsidTr="001967FF">
        <w:trPr>
          <w:trHeight w:val="226"/>
        </w:trPr>
        <w:tc>
          <w:tcPr>
            <w:tcW w:w="6521" w:type="dxa"/>
            <w:shd w:val="clear" w:color="auto" w:fill="D9D9D9" w:themeFill="background1" w:themeFillShade="D9"/>
          </w:tcPr>
          <w:p w14:paraId="7ECF3F4D" w14:textId="40497EA2" w:rsidR="001967FF" w:rsidRPr="001967FF" w:rsidRDefault="001967FF" w:rsidP="006A1E18">
            <w:pPr>
              <w:rPr>
                <w:b/>
                <w:bCs/>
              </w:rPr>
            </w:pPr>
            <w:r w:rsidRPr="001967FF">
              <w:rPr>
                <w:b/>
                <w:bCs/>
              </w:rPr>
              <w:t>FA3 : Enregistrer les valeurs échantillonnées à l'aide du DMA</w:t>
            </w:r>
          </w:p>
        </w:tc>
        <w:tc>
          <w:tcPr>
            <w:tcW w:w="1843" w:type="dxa"/>
            <w:shd w:val="clear" w:color="auto" w:fill="FFC000"/>
          </w:tcPr>
          <w:p w14:paraId="6FBC68FA" w14:textId="77777777" w:rsidR="001967FF" w:rsidRDefault="001967FF" w:rsidP="006A1E18"/>
        </w:tc>
        <w:tc>
          <w:tcPr>
            <w:tcW w:w="1275" w:type="dxa"/>
          </w:tcPr>
          <w:p w14:paraId="2A143057" w14:textId="71D06F6A" w:rsidR="001967FF" w:rsidRDefault="001967FF" w:rsidP="006A1E18">
            <w:r>
              <w:t>Non obligatoire</w:t>
            </w:r>
          </w:p>
        </w:tc>
      </w:tr>
    </w:tbl>
    <w:p w14:paraId="48B5FC2B" w14:textId="77777777" w:rsidR="001967FF" w:rsidRDefault="001967FF" w:rsidP="008A68B5">
      <w:pPr>
        <w:pStyle w:val="Texte"/>
      </w:pPr>
    </w:p>
    <w:p w14:paraId="432D22E9" w14:textId="10C027AE" w:rsidR="0007278E" w:rsidRDefault="0007278E" w:rsidP="0007278E">
      <w:pPr>
        <w:pStyle w:val="Titre1"/>
      </w:pPr>
      <w:bookmarkStart w:id="12" w:name="_Toc59397476"/>
      <w:r>
        <w:lastRenderedPageBreak/>
        <w:t>Questions</w:t>
      </w:r>
      <w:bookmarkEnd w:id="12"/>
    </w:p>
    <w:p w14:paraId="6102DE2A" w14:textId="6EAD6BDE" w:rsidR="0007278E" w:rsidRDefault="00846D32" w:rsidP="0007278E">
      <w:pPr>
        <w:pStyle w:val="Titre2"/>
      </w:pPr>
      <w:bookmarkStart w:id="13" w:name="_Toc59397477"/>
      <w:r>
        <w:rPr>
          <w:noProof/>
        </w:rPr>
        <w:drawing>
          <wp:anchor distT="0" distB="0" distL="114300" distR="114300" simplePos="0" relativeHeight="251685888" behindDoc="0" locked="0" layoutInCell="1" allowOverlap="1" wp14:anchorId="29E196AB" wp14:editId="0E100DAD">
            <wp:simplePos x="0" y="0"/>
            <wp:positionH relativeFrom="page">
              <wp:align>center</wp:align>
            </wp:positionH>
            <wp:positionV relativeFrom="paragraph">
              <wp:posOffset>440055</wp:posOffset>
            </wp:positionV>
            <wp:extent cx="6119495" cy="690880"/>
            <wp:effectExtent l="0" t="0" r="0" b="0"/>
            <wp:wrapTopAndBottom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278E">
        <w:t xml:space="preserve">Configuration du </w:t>
      </w:r>
      <w:proofErr w:type="gramStart"/>
      <w:r w:rsidR="0007278E">
        <w:t>timing</w:t>
      </w:r>
      <w:bookmarkEnd w:id="13"/>
      <w:proofErr w:type="gramEnd"/>
    </w:p>
    <w:p w14:paraId="67CB3E1C" w14:textId="523FD99E" w:rsidR="0007278E" w:rsidRDefault="0007278E" w:rsidP="00846D32">
      <w:pPr>
        <w:pStyle w:val="Texte"/>
        <w:spacing w:before="240"/>
        <w:rPr>
          <w:i/>
          <w:iCs/>
        </w:rPr>
      </w:pPr>
      <w:r w:rsidRPr="0007278E">
        <w:rPr>
          <w:i/>
          <w:iCs/>
        </w:rPr>
        <w:t>Est-ce qu'il est possible d'exécuter le composant numéro 1 avec un XF ou bien faut-il un RTOS</w:t>
      </w:r>
      <w:r w:rsidRPr="0007278E">
        <w:rPr>
          <w:i/>
          <w:iCs/>
        </w:rPr>
        <w:t xml:space="preserve"> </w:t>
      </w:r>
      <w:r w:rsidRPr="0007278E">
        <w:rPr>
          <w:i/>
          <w:iCs/>
        </w:rPr>
        <w:t>? Justifiez votre réponse.</w:t>
      </w:r>
    </w:p>
    <w:p w14:paraId="768C68BF" w14:textId="036EC0FD" w:rsidR="00846D32" w:rsidRDefault="00846D32" w:rsidP="00846D32">
      <w:pPr>
        <w:pStyle w:val="Texte"/>
        <w:numPr>
          <w:ilvl w:val="0"/>
          <w:numId w:val="35"/>
        </w:numPr>
      </w:pPr>
      <w:r>
        <w:t>Non, il est impossible d’exécuter le composant numéro 1 avec un XF ou un RTOS.</w:t>
      </w:r>
    </w:p>
    <w:p w14:paraId="2EACD01A" w14:textId="4A5B69B1" w:rsidR="00846D32" w:rsidRDefault="00846D32" w:rsidP="00846D32">
      <w:pPr>
        <w:pStyle w:val="Texte"/>
        <w:rPr>
          <w:i/>
          <w:iCs/>
        </w:rPr>
      </w:pPr>
      <w:r w:rsidRPr="00846D32">
        <w:rPr>
          <w:i/>
          <w:iCs/>
        </w:rPr>
        <w:t>Est-ce qu'il est possible d'exécuter le composant numéro 2 avec un XF ou bien faut-il un RTOS ? Justifiez votre réponse.</w:t>
      </w:r>
    </w:p>
    <w:p w14:paraId="2FF29A6C" w14:textId="1C7C9732" w:rsidR="00846D32" w:rsidRDefault="00846D32" w:rsidP="00846D32">
      <w:pPr>
        <w:pStyle w:val="Texte"/>
        <w:numPr>
          <w:ilvl w:val="0"/>
          <w:numId w:val="34"/>
        </w:numPr>
      </w:pPr>
      <w:r>
        <w:t>Oui, car ce sont des fréquences plus basses.</w:t>
      </w:r>
    </w:p>
    <w:p w14:paraId="5410EEA2" w14:textId="49A76CF8" w:rsidR="00846D32" w:rsidRDefault="00846D32" w:rsidP="00846D32">
      <w:pPr>
        <w:pStyle w:val="Texte"/>
        <w:rPr>
          <w:i/>
          <w:iCs/>
        </w:rPr>
      </w:pPr>
      <w:r w:rsidRPr="00846D32">
        <w:rPr>
          <w:i/>
          <w:iCs/>
        </w:rPr>
        <w:t xml:space="preserve">Si l'on combine un </w:t>
      </w:r>
      <w:proofErr w:type="spellStart"/>
      <w:r w:rsidRPr="00846D32">
        <w:rPr>
          <w:i/>
          <w:iCs/>
        </w:rPr>
        <w:t>timer</w:t>
      </w:r>
      <w:proofErr w:type="spellEnd"/>
      <w:r w:rsidRPr="00846D32">
        <w:rPr>
          <w:i/>
          <w:iCs/>
        </w:rPr>
        <w:t xml:space="preserve"> hardware avec un XF, lequel des deux doit être priorisé ? Justifiez votre réponse.</w:t>
      </w:r>
    </w:p>
    <w:p w14:paraId="504D8A75" w14:textId="47FF90A3" w:rsidR="00846D32" w:rsidRDefault="00846D32" w:rsidP="00846D32">
      <w:pPr>
        <w:pStyle w:val="Texte"/>
        <w:numPr>
          <w:ilvl w:val="0"/>
          <w:numId w:val="34"/>
        </w:numPr>
      </w:pPr>
      <w:r>
        <w:t xml:space="preserve">Le </w:t>
      </w:r>
      <w:proofErr w:type="spellStart"/>
      <w:r>
        <w:t>timer</w:t>
      </w:r>
      <w:proofErr w:type="spellEnd"/>
      <w:r>
        <w:t xml:space="preserve"> hardware, il doit arrêter le programme un instant pour effectuer sa ISR.</w:t>
      </w:r>
    </w:p>
    <w:p w14:paraId="19D6253B" w14:textId="77777777" w:rsidR="009A430D" w:rsidRDefault="009A430D">
      <w:pPr>
        <w:jc w:val="left"/>
        <w:rPr>
          <w:b/>
          <w:i/>
          <w:smallCaps/>
          <w:sz w:val="28"/>
        </w:rPr>
      </w:pPr>
      <w:r>
        <w:br w:type="page"/>
      </w:r>
    </w:p>
    <w:p w14:paraId="325C8778" w14:textId="3F0E1205" w:rsidR="00846D32" w:rsidRDefault="00846D32" w:rsidP="00846D32">
      <w:pPr>
        <w:pStyle w:val="Titre2"/>
      </w:pPr>
      <w:bookmarkStart w:id="14" w:name="_Toc59397478"/>
      <w:r>
        <w:lastRenderedPageBreak/>
        <w:t>Configuration de l’ADC</w:t>
      </w:r>
      <w:bookmarkEnd w:id="14"/>
    </w:p>
    <w:p w14:paraId="70062C83" w14:textId="02277764" w:rsidR="00846D32" w:rsidRDefault="00846D32" w:rsidP="00846D32">
      <w:pPr>
        <w:pStyle w:val="Texte"/>
        <w:rPr>
          <w:i/>
          <w:iCs/>
        </w:rPr>
      </w:pPr>
      <w:r w:rsidRPr="00846D32">
        <w:rPr>
          <w:i/>
          <w:iCs/>
        </w:rPr>
        <w:t>Combien de mesures [</w:t>
      </w:r>
      <w:proofErr w:type="spellStart"/>
      <w:r w:rsidRPr="00846D32">
        <w:rPr>
          <w:i/>
          <w:iCs/>
        </w:rPr>
        <w:t>Samples</w:t>
      </w:r>
      <w:proofErr w:type="spellEnd"/>
      <w:r w:rsidRPr="00846D32">
        <w:rPr>
          <w:i/>
          <w:iCs/>
        </w:rPr>
        <w:t>/s] le convertisseur A/D doit-il effectuer par seconde pour pouvoir échantillonner des signaux avec des fréquences jusqu'à 1 kHz ?</w:t>
      </w:r>
    </w:p>
    <w:p w14:paraId="3F1BED0D" w14:textId="4A4855FB" w:rsidR="00846D32" w:rsidRPr="009A430D" w:rsidRDefault="00846D32" w:rsidP="00846D32">
      <w:pPr>
        <w:pStyle w:val="Texte"/>
        <w:numPr>
          <w:ilvl w:val="0"/>
          <w:numId w:val="34"/>
        </w:numPr>
        <w:rPr>
          <w:i/>
          <w:iCs/>
        </w:rPr>
      </w:pPr>
      <w:r>
        <w:t xml:space="preserve">Théorème de </w:t>
      </w:r>
      <w:proofErr w:type="spellStart"/>
      <w:r>
        <w:t>nyquist</w:t>
      </w:r>
      <w:proofErr w:type="spellEnd"/>
      <w:r>
        <w:t xml:space="preserve"> : </w:t>
      </w:r>
      <w:proofErr w:type="spellStart"/>
      <w:r>
        <w:t>fs</w:t>
      </w:r>
      <w:proofErr w:type="spellEnd"/>
      <w:r>
        <w:t xml:space="preserve"> = </w:t>
      </w:r>
      <w:proofErr w:type="spellStart"/>
      <w:r>
        <w:t>f</w:t>
      </w:r>
      <w:r w:rsidR="009A430D">
        <w:t>inmin</w:t>
      </w:r>
      <w:proofErr w:type="spellEnd"/>
      <w:r w:rsidR="009A430D">
        <w:t xml:space="preserve"> * 2</w:t>
      </w:r>
    </w:p>
    <w:p w14:paraId="54174A63" w14:textId="27FC507E" w:rsidR="009A430D" w:rsidRDefault="009A430D" w:rsidP="009A430D">
      <w:pPr>
        <w:pStyle w:val="Texte"/>
        <w:tabs>
          <w:tab w:val="clear" w:pos="993"/>
        </w:tabs>
        <w:rPr>
          <w:i/>
          <w:iCs/>
        </w:rPr>
      </w:pPr>
      <w:r w:rsidRPr="009A430D">
        <w:rPr>
          <w:i/>
          <w:iCs/>
        </w:rPr>
        <w:t>Faut-il un filtre ? Si oui, quelle sera la fréquence de coupure de ce filtre ?</w:t>
      </w:r>
    </w:p>
    <w:p w14:paraId="15A8A853" w14:textId="14155CB6" w:rsidR="009A430D" w:rsidRDefault="009A430D" w:rsidP="009A430D">
      <w:pPr>
        <w:pStyle w:val="Texte"/>
        <w:numPr>
          <w:ilvl w:val="0"/>
          <w:numId w:val="34"/>
        </w:numPr>
      </w:pPr>
      <w:r>
        <w:t>Il faut un filtre anti-aliasing de 1kHz.</w:t>
      </w:r>
    </w:p>
    <w:p w14:paraId="129260A7" w14:textId="336882B1" w:rsidR="009A430D" w:rsidRPr="009A430D" w:rsidRDefault="009A430D" w:rsidP="009A430D">
      <w:pPr>
        <w:pStyle w:val="Texte"/>
        <w:tabs>
          <w:tab w:val="clear" w:pos="993"/>
        </w:tabs>
        <w:rPr>
          <w:i/>
          <w:iCs/>
        </w:rPr>
      </w:pPr>
      <w:r w:rsidRPr="009A430D">
        <w:rPr>
          <w:i/>
          <w:iCs/>
        </w:rPr>
        <w:t xml:space="preserve">Est-ce que la fréquence donnée par le théorème d’échantillonnage ou </w:t>
      </w:r>
      <w:r w:rsidR="000B07BE" w:rsidRPr="009A430D">
        <w:rPr>
          <w:i/>
          <w:iCs/>
        </w:rPr>
        <w:t>devrait-elle</w:t>
      </w:r>
      <w:r w:rsidRPr="009A430D">
        <w:rPr>
          <w:i/>
          <w:iCs/>
        </w:rPr>
        <w:t xml:space="preserve"> être plus </w:t>
      </w:r>
      <w:r w:rsidR="000B07BE" w:rsidRPr="009A430D">
        <w:rPr>
          <w:i/>
          <w:iCs/>
        </w:rPr>
        <w:t>élevée</w:t>
      </w:r>
      <w:r w:rsidRPr="009A430D">
        <w:rPr>
          <w:i/>
          <w:iCs/>
        </w:rPr>
        <w:t xml:space="preserve"> ?</w:t>
      </w:r>
    </w:p>
    <w:p w14:paraId="1CAE9FE3" w14:textId="04E078F3" w:rsidR="000B07BE" w:rsidRDefault="000B07BE" w:rsidP="000B07BE">
      <w:pPr>
        <w:pStyle w:val="Texte"/>
        <w:numPr>
          <w:ilvl w:val="0"/>
          <w:numId w:val="34"/>
        </w:numPr>
      </w:pPr>
      <w:r>
        <w:t>Plus elle est élevée plus le signal reconstruit sera proche du signal échantillonné</w:t>
      </w:r>
    </w:p>
    <w:p w14:paraId="328CA4E5" w14:textId="301063E6" w:rsidR="000B07BE" w:rsidRDefault="000B07BE" w:rsidP="000B07BE">
      <w:pPr>
        <w:pStyle w:val="Texte"/>
        <w:tabs>
          <w:tab w:val="clear" w:pos="993"/>
        </w:tabs>
        <w:rPr>
          <w:i/>
          <w:iCs/>
        </w:rPr>
      </w:pPr>
      <w:r w:rsidRPr="000B07BE">
        <w:rPr>
          <w:i/>
          <w:iCs/>
        </w:rPr>
        <w:t>Lequel des canaux du ADC3 doit être utilisé pour pouvoir mesurer / échantillonner le signal l'aide de la broche PA0 ?</w:t>
      </w:r>
    </w:p>
    <w:p w14:paraId="7FD52865" w14:textId="6D7A023A" w:rsidR="000B07BE" w:rsidRPr="000B07BE" w:rsidRDefault="000B07BE" w:rsidP="000B07BE">
      <w:pPr>
        <w:pStyle w:val="Texte"/>
        <w:numPr>
          <w:ilvl w:val="0"/>
          <w:numId w:val="34"/>
        </w:numPr>
      </w:pPr>
      <w:r>
        <w:t>Le canal IN0</w:t>
      </w:r>
    </w:p>
    <w:p w14:paraId="65AC8A73" w14:textId="5C1FFD0D" w:rsidR="000B07BE" w:rsidRDefault="000B07BE" w:rsidP="000B07BE">
      <w:pPr>
        <w:pStyle w:val="Texte"/>
      </w:pPr>
      <w:r>
        <w:t>Est-ce que le ADC pourrait-il éventuellement effectuer des mesures à des intervalles réguliers à l'aide de ses propres moyens ?</w:t>
      </w:r>
    </w:p>
    <w:p w14:paraId="523BB0B1" w14:textId="3C520B99" w:rsidR="000B07BE" w:rsidRDefault="000B07BE" w:rsidP="000B07BE">
      <w:pPr>
        <w:pStyle w:val="Texte"/>
        <w:numPr>
          <w:ilvl w:val="0"/>
          <w:numId w:val="34"/>
        </w:numPr>
      </w:pPr>
      <w:r>
        <w:t xml:space="preserve">Non, uniquement en continu. Il faut un </w:t>
      </w:r>
      <w:proofErr w:type="spellStart"/>
      <w:r>
        <w:t>timer</w:t>
      </w:r>
      <w:proofErr w:type="spellEnd"/>
      <w:r>
        <w:t xml:space="preserve"> pour que ce soit précis.</w:t>
      </w:r>
    </w:p>
    <w:p w14:paraId="3293CF44" w14:textId="2DA033DF" w:rsidR="000B07BE" w:rsidRDefault="000B07BE" w:rsidP="000B07BE">
      <w:pPr>
        <w:pStyle w:val="Titre2"/>
      </w:pPr>
      <w:bookmarkStart w:id="15" w:name="_Toc59397479"/>
      <w:proofErr w:type="spellStart"/>
      <w:r>
        <w:t>Sample</w:t>
      </w:r>
      <w:proofErr w:type="spellEnd"/>
      <w:r>
        <w:t>-Rate Tuning</w:t>
      </w:r>
      <w:bookmarkEnd w:id="15"/>
    </w:p>
    <w:p w14:paraId="75F2AB1B" w14:textId="4F3713FB" w:rsidR="000B07BE" w:rsidRDefault="000B07BE" w:rsidP="000B07BE">
      <w:pPr>
        <w:pStyle w:val="Texte"/>
        <w:rPr>
          <w:i/>
          <w:iCs/>
        </w:rPr>
      </w:pPr>
      <w:r w:rsidRPr="000B07BE">
        <w:rPr>
          <w:i/>
          <w:iCs/>
        </w:rPr>
        <w:t>Quelle fréquence d’échantillonnage peut être atteinte</w:t>
      </w:r>
      <w:r>
        <w:rPr>
          <w:i/>
          <w:iCs/>
        </w:rPr>
        <w:t xml:space="preserve"> </w:t>
      </w:r>
      <w:r w:rsidRPr="000B07BE">
        <w:rPr>
          <w:i/>
          <w:iCs/>
        </w:rPr>
        <w:t>?</w:t>
      </w:r>
    </w:p>
    <w:p w14:paraId="69DF849F" w14:textId="7CA971B2" w:rsidR="000B07BE" w:rsidRDefault="000B07BE" w:rsidP="000B07BE">
      <w:pPr>
        <w:pStyle w:val="Texte"/>
        <w:numPr>
          <w:ilvl w:val="0"/>
          <w:numId w:val="34"/>
        </w:numPr>
        <w:rPr>
          <w:i/>
          <w:iCs/>
        </w:rPr>
      </w:pPr>
      <w:r>
        <w:rPr>
          <w:i/>
          <w:iCs/>
        </w:rPr>
        <w:t>20kHz</w:t>
      </w:r>
    </w:p>
    <w:p w14:paraId="0B7BBF7D" w14:textId="5562ED4D" w:rsidR="000B07BE" w:rsidRPr="000B07BE" w:rsidRDefault="000B07BE" w:rsidP="000B07BE">
      <w:pPr>
        <w:pStyle w:val="Texte"/>
        <w:tabs>
          <w:tab w:val="clear" w:pos="993"/>
        </w:tabs>
        <w:rPr>
          <w:i/>
          <w:iCs/>
        </w:rPr>
      </w:pPr>
      <w:r w:rsidRPr="000B07BE">
        <w:rPr>
          <w:i/>
          <w:iCs/>
        </w:rPr>
        <w:t xml:space="preserve">Quel(s) composant(s) limite(nt) le </w:t>
      </w:r>
      <w:proofErr w:type="gramStart"/>
      <w:r w:rsidRPr="000B07BE">
        <w:rPr>
          <w:i/>
          <w:iCs/>
        </w:rPr>
        <w:t>système?</w:t>
      </w:r>
      <w:proofErr w:type="gramEnd"/>
    </w:p>
    <w:p w14:paraId="4F368F3E" w14:textId="6CE04AA1" w:rsidR="000B07BE" w:rsidRPr="000B07BE" w:rsidRDefault="000B07BE" w:rsidP="000B07BE">
      <w:pPr>
        <w:pStyle w:val="Texte"/>
        <w:tabs>
          <w:tab w:val="clear" w:pos="993"/>
        </w:tabs>
      </w:pPr>
      <w:r>
        <w:t xml:space="preserve">Au bout d’un moment, il n’y a que des interruptions et le XF n’arrive plus </w:t>
      </w:r>
      <w:proofErr w:type="gramStart"/>
      <w:r>
        <w:t>a</w:t>
      </w:r>
      <w:proofErr w:type="gramEnd"/>
      <w:r>
        <w:t xml:space="preserve"> être exécuté correctement. Il faut alors un DMA qui s’occupe de </w:t>
      </w:r>
      <w:proofErr w:type="gramStart"/>
      <w:r>
        <w:t>ca</w:t>
      </w:r>
      <w:proofErr w:type="gramEnd"/>
      <w:r>
        <w:t xml:space="preserve"> en parallèle. </w:t>
      </w:r>
    </w:p>
    <w:p w14:paraId="7879EE2E" w14:textId="6821AB16" w:rsidR="00B470AC" w:rsidRPr="0007278E" w:rsidRDefault="00B470AC" w:rsidP="0007278E">
      <w:pPr>
        <w:pStyle w:val="Texte"/>
        <w:rPr>
          <w:i/>
          <w:iCs/>
        </w:rPr>
      </w:pPr>
      <w:r w:rsidRPr="0007278E">
        <w:rPr>
          <w:i/>
          <w:iCs/>
        </w:rPr>
        <w:br w:type="page"/>
      </w:r>
    </w:p>
    <w:p w14:paraId="1390DBB5" w14:textId="20C6B733" w:rsidR="00B12023" w:rsidRPr="00B12023" w:rsidRDefault="00467811" w:rsidP="00467811">
      <w:pPr>
        <w:pStyle w:val="Titre1"/>
      </w:pPr>
      <w:bookmarkStart w:id="16" w:name="_Toc5939748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C0850C5" wp14:editId="6C0BB856">
                <wp:simplePos x="0" y="0"/>
                <wp:positionH relativeFrom="column">
                  <wp:posOffset>0</wp:posOffset>
                </wp:positionH>
                <wp:positionV relativeFrom="paragraph">
                  <wp:posOffset>7687945</wp:posOffset>
                </wp:positionV>
                <wp:extent cx="6119495" cy="635"/>
                <wp:effectExtent l="0" t="0" r="0" b="0"/>
                <wp:wrapTopAndBottom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A51B57" w14:textId="234637D3" w:rsidR="00467811" w:rsidRPr="0024213F" w:rsidRDefault="00467811" w:rsidP="00467811">
                            <w:pPr>
                              <w:pStyle w:val="Lgende0"/>
                              <w:jc w:val="center"/>
                              <w:rPr>
                                <w:szCs w:val="2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Périphériques cadencés par APB2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0850C5" id="Zone de texte 21" o:spid="_x0000_s1030" type="#_x0000_t202" style="position:absolute;left:0;text-align:left;margin-left:0;margin-top:605.35pt;width:481.8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" stroked="f">
                <v:textbox style="mso-fit-shape-to-text:t" inset="0,0,0,0">
                  <w:txbxContent>
                    <w:p w14:paraId="38A51B57" w14:textId="234637D3" w:rsidR="00467811" w:rsidRPr="0024213F" w:rsidRDefault="00467811" w:rsidP="00467811">
                      <w:pPr>
                        <w:pStyle w:val="Lgende0"/>
                        <w:jc w:val="center"/>
                        <w:rPr>
                          <w:szCs w:val="2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Périphériques cadencés par APB2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470AC">
        <w:drawing>
          <wp:anchor distT="0" distB="0" distL="114300" distR="114300" simplePos="0" relativeHeight="251678720" behindDoc="0" locked="0" layoutInCell="1" allowOverlap="1" wp14:anchorId="52D432F5" wp14:editId="40003AB6">
            <wp:simplePos x="0" y="0"/>
            <wp:positionH relativeFrom="margin">
              <wp:align>right</wp:align>
            </wp:positionH>
            <wp:positionV relativeFrom="paragraph">
              <wp:posOffset>1239520</wp:posOffset>
            </wp:positionV>
            <wp:extent cx="6119495" cy="6391275"/>
            <wp:effectExtent l="0" t="0" r="0" b="9525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/>
                    <a:stretch/>
                  </pic:blipFill>
                  <pic:spPr bwMode="auto">
                    <a:xfrm>
                      <a:off x="0" y="0"/>
                      <a:ext cx="6119495" cy="639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Annexes</w:t>
      </w:r>
      <w:bookmarkEnd w:id="16"/>
    </w:p>
    <w:sectPr w:rsidR="00B12023" w:rsidRPr="00B12023" w:rsidSect="004B357B">
      <w:headerReference w:type="default" r:id="rId17"/>
      <w:footerReference w:type="default" r:id="rId18"/>
      <w:pgSz w:w="11906" w:h="16838" w:code="9"/>
      <w:pgMar w:top="1418" w:right="851" w:bottom="1418" w:left="1418" w:header="720" w:footer="720" w:gutter="0"/>
      <w:pgNumType w:start="0"/>
      <w:cols w:space="720" w:equalWidth="0">
        <w:col w:w="9637"/>
      </w:cols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534B26" w14:textId="77777777" w:rsidR="00EE2D05" w:rsidRDefault="00EE2D05">
      <w:r>
        <w:separator/>
      </w:r>
    </w:p>
  </w:endnote>
  <w:endnote w:type="continuationSeparator" w:id="0">
    <w:p w14:paraId="4B4F2FE2" w14:textId="77777777" w:rsidR="00EE2D05" w:rsidRDefault="00EE2D05">
      <w:r>
        <w:continuationSeparator/>
      </w:r>
    </w:p>
  </w:endnote>
  <w:endnote w:type="continuationNotice" w:id="1">
    <w:p w14:paraId="14D01318" w14:textId="77777777" w:rsidR="00EE2D05" w:rsidRDefault="00EE2D0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BE1646" w14:textId="77777777" w:rsidR="00633609" w:rsidRDefault="00633609" w:rsidP="00EA2A6E">
    <w:pPr>
      <w:pBdr>
        <w:top w:val="single" w:sz="4" w:space="4" w:color="auto"/>
      </w:pBdr>
      <w:tabs>
        <w:tab w:val="left" w:pos="993"/>
      </w:tabs>
      <w:rPr>
        <w:b/>
        <w:smallCaps/>
        <w:sz w:val="20"/>
      </w:rPr>
    </w:pPr>
    <w:r>
      <w:rPr>
        <w:b/>
        <w:smallCaps/>
        <w:noProof/>
        <w:sz w:val="20"/>
        <w:lang w:eastAsia="fr-CH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B915E6E" wp14:editId="62E052D0">
              <wp:simplePos x="0" y="0"/>
              <wp:positionH relativeFrom="column">
                <wp:posOffset>4980305</wp:posOffset>
              </wp:positionH>
              <wp:positionV relativeFrom="paragraph">
                <wp:posOffset>87630</wp:posOffset>
              </wp:positionV>
              <wp:extent cx="1105535" cy="228600"/>
              <wp:effectExtent l="0" t="0" r="0" b="0"/>
              <wp:wrapNone/>
              <wp:docPr id="3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5535" cy="2286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C684AB" w14:textId="3A317A98" w:rsidR="00633609" w:rsidRDefault="00633609">
                          <w:pPr>
                            <w:jc w:val="right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Page</w:t>
                          </w:r>
                          <w:r>
                            <w:rPr>
                              <w:i/>
                              <w:iCs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</w:rPr>
                            <w:t>1</w:t>
                          </w:r>
                          <w:r>
                            <w:rPr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915E6E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1" type="#_x0000_t202" style="position:absolute;left:0;text-align:left;margin-left:392.15pt;margin-top:6.9pt;width:87.05pt;height:1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" stroked="f">
              <v:textbox inset="0,0,0,0">
                <w:txbxContent>
                  <w:p w14:paraId="56C684AB" w14:textId="3A317A98" w:rsidR="00633609" w:rsidRDefault="00633609">
                    <w:pPr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Page</w:t>
                    </w:r>
                    <w:r>
                      <w:rPr>
                        <w:i/>
                        <w:iCs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fldChar w:fldCharType="begin"/>
                    </w:r>
                    <w:r>
                      <w:rPr>
                        <w:sz w:val="20"/>
                      </w:rPr>
                      <w:instrText xml:space="preserve"> PAGE  \* MERGEFORMAT </w:instrText>
                    </w:r>
                    <w:r>
                      <w:rPr>
                        <w:sz w:val="20"/>
                      </w:rPr>
                      <w:fldChar w:fldCharType="separate"/>
                    </w:r>
                    <w:r>
                      <w:rPr>
                        <w:noProof/>
                        <w:sz w:val="20"/>
                      </w:rPr>
                      <w:t>1</w:t>
                    </w:r>
                    <w:r>
                      <w:rPr>
                        <w:sz w:val="20"/>
                      </w:rPr>
                      <w:fldChar w:fldCharType="end"/>
                    </w:r>
                    <w:r>
                      <w:rPr>
                        <w:sz w:val="20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fr-CH"/>
      </w:rPr>
      <w:drawing>
        <wp:inline distT="0" distB="0" distL="0" distR="0" wp14:anchorId="52D5DFE3" wp14:editId="71FAD7A3">
          <wp:extent cx="1090863" cy="298732"/>
          <wp:effectExtent l="0" t="0" r="0" b="6350"/>
          <wp:docPr id="53" name="Picture 53" descr="Résultat de recherche d'images pour &quot;hes so valais logo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ésultat de recherche d'images pour &quot;hes so valais logo&quot;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4662" cy="3107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2CC411" w14:textId="77777777" w:rsidR="00EE2D05" w:rsidRDefault="00EE2D05">
      <w:r>
        <w:separator/>
      </w:r>
    </w:p>
  </w:footnote>
  <w:footnote w:type="continuationSeparator" w:id="0">
    <w:p w14:paraId="0729F485" w14:textId="77777777" w:rsidR="00EE2D05" w:rsidRDefault="00EE2D05">
      <w:r>
        <w:continuationSeparator/>
      </w:r>
    </w:p>
  </w:footnote>
  <w:footnote w:type="continuationNotice" w:id="1">
    <w:p w14:paraId="747BBD58" w14:textId="77777777" w:rsidR="00EE2D05" w:rsidRDefault="00EE2D0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4A0739" w14:textId="461DB659" w:rsidR="00633609" w:rsidRPr="00467811" w:rsidRDefault="00633609">
    <w:pPr>
      <w:pStyle w:val="En-tte"/>
      <w:tabs>
        <w:tab w:val="clear" w:pos="9072"/>
        <w:tab w:val="right" w:pos="9639"/>
      </w:tabs>
      <w:rPr>
        <w:sz w:val="20"/>
        <w:lang w:val="en-US"/>
      </w:rPr>
    </w:pPr>
    <w:r w:rsidRPr="00467811">
      <w:rPr>
        <w:b/>
        <w:sz w:val="20"/>
        <w:lang w:val="en-US"/>
      </w:rPr>
      <w:t>Jean Nanchen</w:t>
    </w:r>
    <w:r w:rsidRPr="00467811">
      <w:rPr>
        <w:sz w:val="20"/>
        <w:lang w:val="en-US"/>
      </w:rPr>
      <w:tab/>
      <w:t xml:space="preserve"> </w:t>
    </w:r>
    <w:r w:rsidRPr="00467811">
      <w:rPr>
        <w:sz w:val="20"/>
        <w:lang w:val="en-US"/>
      </w:rPr>
      <w:tab/>
    </w:r>
    <w:r w:rsidR="00467811" w:rsidRPr="00467811">
      <w:rPr>
        <w:b/>
        <w:i/>
        <w:smallCaps/>
        <w:sz w:val="24"/>
        <w:lang w:val="en-US"/>
      </w:rPr>
      <w:t>Real Time - O</w:t>
    </w:r>
    <w:r w:rsidR="00467811">
      <w:rPr>
        <w:b/>
        <w:i/>
        <w:smallCaps/>
        <w:sz w:val="24"/>
        <w:lang w:val="en-US"/>
      </w:rPr>
      <w:t>scilloscope</w:t>
    </w:r>
  </w:p>
  <w:p w14:paraId="6903E2E2" w14:textId="7295FD25" w:rsidR="00633609" w:rsidRPr="00467811" w:rsidRDefault="00633609">
    <w:pPr>
      <w:pStyle w:val="En-tte"/>
      <w:pBdr>
        <w:bottom w:val="single" w:sz="4" w:space="3" w:color="auto"/>
      </w:pBdr>
      <w:tabs>
        <w:tab w:val="clear" w:pos="9072"/>
        <w:tab w:val="right" w:pos="9639"/>
      </w:tabs>
      <w:rPr>
        <w:b/>
        <w:sz w:val="20"/>
        <w:lang w:val="en-US"/>
      </w:rPr>
    </w:pPr>
    <w:r w:rsidRPr="00467811">
      <w:rPr>
        <w:b/>
        <w:i/>
        <w:smallCaps/>
        <w:sz w:val="24"/>
        <w:lang w:val="en-US"/>
      </w:rPr>
      <w:tab/>
    </w:r>
    <w:r w:rsidRPr="00467811">
      <w:rPr>
        <w:b/>
        <w:i/>
        <w:smallCaps/>
        <w:sz w:val="24"/>
        <w:lang w:val="en-US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4971BC9"/>
    <w:multiLevelType w:val="hybridMultilevel"/>
    <w:tmpl w:val="F945723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FFFFFF89"/>
    <w:multiLevelType w:val="singleLevel"/>
    <w:tmpl w:val="BAA6FCB4"/>
    <w:lvl w:ilvl="0">
      <w:start w:val="1"/>
      <w:numFmt w:val="bullet"/>
      <w:pStyle w:val="Listepuc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FFFFFFFB"/>
    <w:multiLevelType w:val="multilevel"/>
    <w:tmpl w:val="108631D0"/>
    <w:lvl w:ilvl="0">
      <w:start w:val="1"/>
      <w:numFmt w:val="decimal"/>
      <w:pStyle w:val="Titre1"/>
      <w:lvlText w:val="%1."/>
      <w:legacy w:legacy="1" w:legacySpace="120" w:legacyIndent="432"/>
      <w:lvlJc w:val="left"/>
      <w:pPr>
        <w:ind w:left="432" w:hanging="432"/>
      </w:pPr>
    </w:lvl>
    <w:lvl w:ilvl="1">
      <w:start w:val="1"/>
      <w:numFmt w:val="decimal"/>
      <w:lvlText w:val="%1.%2"/>
      <w:legacy w:legacy="1" w:legacySpace="120" w:legacyIndent="576"/>
      <w:lvlJc w:val="left"/>
      <w:pPr>
        <w:ind w:left="2277" w:hanging="576"/>
      </w:pPr>
      <w:rPr>
        <w:b/>
      </w:rPr>
    </w:lvl>
    <w:lvl w:ilvl="2">
      <w:start w:val="1"/>
      <w:numFmt w:val="decimal"/>
      <w:lvlText w:val="%1.%2.%3"/>
      <w:legacy w:legacy="1" w:legacySpace="120" w:legacyIndent="720"/>
      <w:lvlJc w:val="left"/>
      <w:pPr>
        <w:ind w:left="1021" w:hanging="720"/>
      </w:pPr>
      <w:rPr>
        <w:b/>
      </w:rPr>
    </w:lvl>
    <w:lvl w:ilvl="3">
      <w:start w:val="1"/>
      <w:numFmt w:val="decimal"/>
      <w:lvlText w:val="%1.%2.%3.%4"/>
      <w:legacy w:legacy="1" w:legacySpace="120" w:legacyIndent="864"/>
      <w:lvlJc w:val="left"/>
      <w:pPr>
        <w:ind w:left="1021" w:hanging="864"/>
      </w:pPr>
    </w:lvl>
    <w:lvl w:ilvl="4">
      <w:start w:val="1"/>
      <w:numFmt w:val="decimal"/>
      <w:lvlText w:val="%1.%2.%3.%4.%5"/>
      <w:legacy w:legacy="1" w:legacySpace="120" w:legacyIndent="1008"/>
      <w:lvlJc w:val="left"/>
      <w:pPr>
        <w:ind w:left="1008" w:hanging="1008"/>
      </w:pPr>
    </w:lvl>
    <w:lvl w:ilvl="5">
      <w:start w:val="1"/>
      <w:numFmt w:val="decimal"/>
      <w:lvlText w:val="%1.%2.%3.%4.%5.%6"/>
      <w:legacy w:legacy="1" w:legacySpace="120" w:legacyIndent="1152"/>
      <w:lvlJc w:val="left"/>
      <w:pPr>
        <w:ind w:left="1152" w:hanging="1152"/>
      </w:pPr>
    </w:lvl>
    <w:lvl w:ilvl="6">
      <w:start w:val="1"/>
      <w:numFmt w:val="decimal"/>
      <w:lvlText w:val="%1.%2.%3.%4.%5.%6.%7"/>
      <w:legacy w:legacy="1" w:legacySpace="120" w:legacyIndent="1296"/>
      <w:lvlJc w:val="left"/>
      <w:pPr>
        <w:ind w:left="1296" w:hanging="1296"/>
      </w:pPr>
    </w:lvl>
    <w:lvl w:ilvl="7">
      <w:start w:val="1"/>
      <w:numFmt w:val="decimal"/>
      <w:lvlText w:val="%1.%2.%3.%4.%5.%6.%7.%8"/>
      <w:legacy w:legacy="1" w:legacySpace="120" w:legacyIndent="1440"/>
      <w:lvlJc w:val="left"/>
      <w:pPr>
        <w:ind w:left="1440" w:hanging="1440"/>
      </w:pPr>
    </w:lvl>
    <w:lvl w:ilvl="8">
      <w:start w:val="1"/>
      <w:numFmt w:val="decimal"/>
      <w:lvlText w:val="%1.%2.%3.%4.%5.%6.%7.%8.%9"/>
      <w:legacy w:legacy="1" w:legacySpace="120" w:legacyIndent="1584"/>
      <w:lvlJc w:val="left"/>
      <w:pPr>
        <w:ind w:left="1584" w:hanging="1584"/>
      </w:pPr>
    </w:lvl>
  </w:abstractNum>
  <w:abstractNum w:abstractNumId="3" w15:restartNumberingAfterBreak="0">
    <w:nsid w:val="025B0D78"/>
    <w:multiLevelType w:val="hybridMultilevel"/>
    <w:tmpl w:val="C6E4C06E"/>
    <w:lvl w:ilvl="0" w:tplc="FFF272D8">
      <w:start w:val="1"/>
      <w:numFmt w:val="decimal"/>
      <w:pStyle w:val="Exercicefr"/>
      <w:lvlText w:val="Exercice %1"/>
      <w:lvlJc w:val="left"/>
      <w:pPr>
        <w:tabs>
          <w:tab w:val="num" w:pos="1440"/>
        </w:tabs>
        <w:ind w:left="0" w:firstLine="0"/>
      </w:pPr>
      <w:rPr>
        <w:rFonts w:ascii="Arial" w:hAnsi="Arial" w:hint="default"/>
        <w:b/>
        <w:i w:val="0"/>
        <w:color w:val="auto"/>
        <w:sz w:val="22"/>
        <w:u w:val="single"/>
      </w:rPr>
    </w:lvl>
    <w:lvl w:ilvl="1" w:tplc="FFFFFFFF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1A5188F"/>
    <w:multiLevelType w:val="hybridMultilevel"/>
    <w:tmpl w:val="D15EB0A0"/>
    <w:lvl w:ilvl="0" w:tplc="A5F6449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3406F3"/>
    <w:multiLevelType w:val="hybridMultilevel"/>
    <w:tmpl w:val="9DA2FA1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495480"/>
    <w:multiLevelType w:val="hybridMultilevel"/>
    <w:tmpl w:val="4A38CD10"/>
    <w:lvl w:ilvl="0" w:tplc="100C000F">
      <w:start w:val="1"/>
      <w:numFmt w:val="decimal"/>
      <w:lvlText w:val="%1."/>
      <w:lvlJc w:val="left"/>
      <w:pPr>
        <w:ind w:left="1004" w:hanging="360"/>
      </w:pPr>
    </w:lvl>
    <w:lvl w:ilvl="1" w:tplc="100C0019" w:tentative="1">
      <w:start w:val="1"/>
      <w:numFmt w:val="lowerLetter"/>
      <w:lvlText w:val="%2."/>
      <w:lvlJc w:val="left"/>
      <w:pPr>
        <w:ind w:left="1724" w:hanging="360"/>
      </w:pPr>
    </w:lvl>
    <w:lvl w:ilvl="2" w:tplc="100C001B" w:tentative="1">
      <w:start w:val="1"/>
      <w:numFmt w:val="lowerRoman"/>
      <w:lvlText w:val="%3."/>
      <w:lvlJc w:val="right"/>
      <w:pPr>
        <w:ind w:left="2444" w:hanging="180"/>
      </w:pPr>
    </w:lvl>
    <w:lvl w:ilvl="3" w:tplc="100C000F" w:tentative="1">
      <w:start w:val="1"/>
      <w:numFmt w:val="decimal"/>
      <w:lvlText w:val="%4."/>
      <w:lvlJc w:val="left"/>
      <w:pPr>
        <w:ind w:left="3164" w:hanging="360"/>
      </w:pPr>
    </w:lvl>
    <w:lvl w:ilvl="4" w:tplc="100C0019" w:tentative="1">
      <w:start w:val="1"/>
      <w:numFmt w:val="lowerLetter"/>
      <w:lvlText w:val="%5."/>
      <w:lvlJc w:val="left"/>
      <w:pPr>
        <w:ind w:left="3884" w:hanging="360"/>
      </w:pPr>
    </w:lvl>
    <w:lvl w:ilvl="5" w:tplc="100C001B" w:tentative="1">
      <w:start w:val="1"/>
      <w:numFmt w:val="lowerRoman"/>
      <w:lvlText w:val="%6."/>
      <w:lvlJc w:val="right"/>
      <w:pPr>
        <w:ind w:left="4604" w:hanging="180"/>
      </w:pPr>
    </w:lvl>
    <w:lvl w:ilvl="6" w:tplc="100C000F" w:tentative="1">
      <w:start w:val="1"/>
      <w:numFmt w:val="decimal"/>
      <w:lvlText w:val="%7."/>
      <w:lvlJc w:val="left"/>
      <w:pPr>
        <w:ind w:left="5324" w:hanging="360"/>
      </w:pPr>
    </w:lvl>
    <w:lvl w:ilvl="7" w:tplc="100C0019" w:tentative="1">
      <w:start w:val="1"/>
      <w:numFmt w:val="lowerLetter"/>
      <w:lvlText w:val="%8."/>
      <w:lvlJc w:val="left"/>
      <w:pPr>
        <w:ind w:left="6044" w:hanging="360"/>
      </w:pPr>
    </w:lvl>
    <w:lvl w:ilvl="8" w:tplc="10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B4147DE"/>
    <w:multiLevelType w:val="hybridMultilevel"/>
    <w:tmpl w:val="C8B6A3D2"/>
    <w:lvl w:ilvl="0" w:tplc="10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21DF286E"/>
    <w:multiLevelType w:val="multilevel"/>
    <w:tmpl w:val="609E03D2"/>
    <w:styleLink w:val="WWOutlineListStyl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9" w15:restartNumberingAfterBreak="0">
    <w:nsid w:val="23970F2B"/>
    <w:multiLevelType w:val="hybridMultilevel"/>
    <w:tmpl w:val="317CF10A"/>
    <w:lvl w:ilvl="0" w:tplc="10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26F9593A"/>
    <w:multiLevelType w:val="hybridMultilevel"/>
    <w:tmpl w:val="A1780FA4"/>
    <w:lvl w:ilvl="0" w:tplc="10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6B62D2"/>
    <w:multiLevelType w:val="hybridMultilevel"/>
    <w:tmpl w:val="33E0795E"/>
    <w:lvl w:ilvl="0" w:tplc="9A4823CC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0BE359E"/>
    <w:multiLevelType w:val="hybridMultilevel"/>
    <w:tmpl w:val="5EC8B348"/>
    <w:lvl w:ilvl="0" w:tplc="100C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336E309F"/>
    <w:multiLevelType w:val="hybridMultilevel"/>
    <w:tmpl w:val="EBE41A7C"/>
    <w:lvl w:ilvl="0" w:tplc="10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44E51D5"/>
    <w:multiLevelType w:val="hybridMultilevel"/>
    <w:tmpl w:val="4A38CD10"/>
    <w:lvl w:ilvl="0" w:tplc="100C000F">
      <w:start w:val="1"/>
      <w:numFmt w:val="decimal"/>
      <w:lvlText w:val="%1."/>
      <w:lvlJc w:val="left"/>
      <w:pPr>
        <w:ind w:left="1004" w:hanging="360"/>
      </w:pPr>
    </w:lvl>
    <w:lvl w:ilvl="1" w:tplc="100C0019" w:tentative="1">
      <w:start w:val="1"/>
      <w:numFmt w:val="lowerLetter"/>
      <w:lvlText w:val="%2."/>
      <w:lvlJc w:val="left"/>
      <w:pPr>
        <w:ind w:left="1724" w:hanging="360"/>
      </w:pPr>
    </w:lvl>
    <w:lvl w:ilvl="2" w:tplc="100C001B" w:tentative="1">
      <w:start w:val="1"/>
      <w:numFmt w:val="lowerRoman"/>
      <w:lvlText w:val="%3."/>
      <w:lvlJc w:val="right"/>
      <w:pPr>
        <w:ind w:left="2444" w:hanging="180"/>
      </w:pPr>
    </w:lvl>
    <w:lvl w:ilvl="3" w:tplc="100C000F" w:tentative="1">
      <w:start w:val="1"/>
      <w:numFmt w:val="decimal"/>
      <w:lvlText w:val="%4."/>
      <w:lvlJc w:val="left"/>
      <w:pPr>
        <w:ind w:left="3164" w:hanging="360"/>
      </w:pPr>
    </w:lvl>
    <w:lvl w:ilvl="4" w:tplc="100C0019" w:tentative="1">
      <w:start w:val="1"/>
      <w:numFmt w:val="lowerLetter"/>
      <w:lvlText w:val="%5."/>
      <w:lvlJc w:val="left"/>
      <w:pPr>
        <w:ind w:left="3884" w:hanging="360"/>
      </w:pPr>
    </w:lvl>
    <w:lvl w:ilvl="5" w:tplc="100C001B" w:tentative="1">
      <w:start w:val="1"/>
      <w:numFmt w:val="lowerRoman"/>
      <w:lvlText w:val="%6."/>
      <w:lvlJc w:val="right"/>
      <w:pPr>
        <w:ind w:left="4604" w:hanging="180"/>
      </w:pPr>
    </w:lvl>
    <w:lvl w:ilvl="6" w:tplc="100C000F" w:tentative="1">
      <w:start w:val="1"/>
      <w:numFmt w:val="decimal"/>
      <w:lvlText w:val="%7."/>
      <w:lvlJc w:val="left"/>
      <w:pPr>
        <w:ind w:left="5324" w:hanging="360"/>
      </w:pPr>
    </w:lvl>
    <w:lvl w:ilvl="7" w:tplc="100C0019" w:tentative="1">
      <w:start w:val="1"/>
      <w:numFmt w:val="lowerLetter"/>
      <w:lvlText w:val="%8."/>
      <w:lvlJc w:val="left"/>
      <w:pPr>
        <w:ind w:left="6044" w:hanging="360"/>
      </w:pPr>
    </w:lvl>
    <w:lvl w:ilvl="8" w:tplc="10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38B113F9"/>
    <w:multiLevelType w:val="hybridMultilevel"/>
    <w:tmpl w:val="E9A4D154"/>
    <w:lvl w:ilvl="0" w:tplc="100C000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820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892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9645" w:hanging="360"/>
      </w:pPr>
      <w:rPr>
        <w:rFonts w:ascii="Wingdings" w:hAnsi="Wingdings" w:hint="default"/>
      </w:rPr>
    </w:lvl>
  </w:abstractNum>
  <w:abstractNum w:abstractNumId="16" w15:restartNumberingAfterBreak="0">
    <w:nsid w:val="39856997"/>
    <w:multiLevelType w:val="hybridMultilevel"/>
    <w:tmpl w:val="0D4EC7D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FE7ADA"/>
    <w:multiLevelType w:val="hybridMultilevel"/>
    <w:tmpl w:val="A2B8D76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E74C7D"/>
    <w:multiLevelType w:val="hybridMultilevel"/>
    <w:tmpl w:val="502ADC4E"/>
    <w:lvl w:ilvl="0" w:tplc="F3802A2C">
      <w:start w:val="1"/>
      <w:numFmt w:val="decimal"/>
      <w:pStyle w:val="dfinition"/>
      <w:lvlText w:val="%1."/>
      <w:lvlJc w:val="left"/>
      <w:pPr>
        <w:tabs>
          <w:tab w:val="num" w:pos="720"/>
        </w:tabs>
        <w:ind w:left="720" w:hanging="360"/>
      </w:pPr>
    </w:lvl>
    <w:lvl w:ilvl="1" w:tplc="594667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A70476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10ABE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2762F4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802286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670E3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15EDA5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112F5A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BE75592"/>
    <w:multiLevelType w:val="multilevel"/>
    <w:tmpl w:val="3A1EF44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FD1EE5"/>
    <w:multiLevelType w:val="hybridMultilevel"/>
    <w:tmpl w:val="D27EB43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1652A3"/>
    <w:multiLevelType w:val="multilevel"/>
    <w:tmpl w:val="F760DE3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AD7264"/>
    <w:multiLevelType w:val="multilevel"/>
    <w:tmpl w:val="609E03D2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23" w15:restartNumberingAfterBreak="0">
    <w:nsid w:val="4AB37D8D"/>
    <w:multiLevelType w:val="hybridMultilevel"/>
    <w:tmpl w:val="49744374"/>
    <w:lvl w:ilvl="0" w:tplc="1ABE30C4">
      <w:numFmt w:val="bullet"/>
      <w:lvlText w:val="•"/>
      <w:lvlJc w:val="left"/>
      <w:pPr>
        <w:ind w:left="1069" w:hanging="360"/>
      </w:pPr>
      <w:rPr>
        <w:rFonts w:ascii="Arial" w:eastAsia="Times New Roman" w:hAnsi="Arial" w:cs="Aria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0C4E21"/>
    <w:multiLevelType w:val="hybridMultilevel"/>
    <w:tmpl w:val="4A54D464"/>
    <w:lvl w:ilvl="0" w:tplc="1ABE30C4">
      <w:numFmt w:val="bullet"/>
      <w:lvlText w:val="•"/>
      <w:lvlJc w:val="left"/>
      <w:pPr>
        <w:ind w:left="1069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4FE0785A"/>
    <w:multiLevelType w:val="hybridMultilevel"/>
    <w:tmpl w:val="E4A070EA"/>
    <w:lvl w:ilvl="0" w:tplc="5718B3A6">
      <w:start w:val="1"/>
      <w:numFmt w:val="decimal"/>
      <w:pStyle w:val="Exercice"/>
      <w:lvlText w:val="Exercice / Übung %1"/>
      <w:lvlJc w:val="left"/>
      <w:pPr>
        <w:tabs>
          <w:tab w:val="num" w:pos="2160"/>
        </w:tabs>
        <w:ind w:left="0" w:firstLine="0"/>
      </w:pPr>
      <w:rPr>
        <w:rFonts w:ascii="Arial" w:hAnsi="Arial" w:hint="default"/>
        <w:b/>
        <w:i w:val="0"/>
        <w:color w:val="auto"/>
        <w:sz w:val="22"/>
        <w:u w:val="single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0F551A6"/>
    <w:multiLevelType w:val="hybridMultilevel"/>
    <w:tmpl w:val="35BE15B6"/>
    <w:lvl w:ilvl="0" w:tplc="10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7" w15:restartNumberingAfterBreak="0">
    <w:nsid w:val="63382C97"/>
    <w:multiLevelType w:val="hybridMultilevel"/>
    <w:tmpl w:val="C14AB28C"/>
    <w:lvl w:ilvl="0" w:tplc="10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8" w15:restartNumberingAfterBreak="0">
    <w:nsid w:val="649506C6"/>
    <w:multiLevelType w:val="hybridMultilevel"/>
    <w:tmpl w:val="084CA79C"/>
    <w:lvl w:ilvl="0" w:tplc="19FA14B6">
      <w:start w:val="2"/>
      <w:numFmt w:val="bullet"/>
      <w:lvlText w:val="•"/>
      <w:lvlJc w:val="left"/>
      <w:pPr>
        <w:ind w:left="1069" w:hanging="360"/>
      </w:pPr>
      <w:rPr>
        <w:rFonts w:ascii="Calibri" w:eastAsia="Times New Roman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65595BFB"/>
    <w:multiLevelType w:val="hybridMultilevel"/>
    <w:tmpl w:val="03B46712"/>
    <w:lvl w:ilvl="0" w:tplc="100C000F">
      <w:start w:val="1"/>
      <w:numFmt w:val="decimal"/>
      <w:lvlText w:val="%1."/>
      <w:lvlJc w:val="left"/>
      <w:pPr>
        <w:ind w:left="1004" w:hanging="360"/>
      </w:pPr>
    </w:lvl>
    <w:lvl w:ilvl="1" w:tplc="100C0019" w:tentative="1">
      <w:start w:val="1"/>
      <w:numFmt w:val="lowerLetter"/>
      <w:lvlText w:val="%2."/>
      <w:lvlJc w:val="left"/>
      <w:pPr>
        <w:ind w:left="1724" w:hanging="360"/>
      </w:pPr>
    </w:lvl>
    <w:lvl w:ilvl="2" w:tplc="100C001B" w:tentative="1">
      <w:start w:val="1"/>
      <w:numFmt w:val="lowerRoman"/>
      <w:lvlText w:val="%3."/>
      <w:lvlJc w:val="right"/>
      <w:pPr>
        <w:ind w:left="2444" w:hanging="180"/>
      </w:pPr>
    </w:lvl>
    <w:lvl w:ilvl="3" w:tplc="100C000F" w:tentative="1">
      <w:start w:val="1"/>
      <w:numFmt w:val="decimal"/>
      <w:lvlText w:val="%4."/>
      <w:lvlJc w:val="left"/>
      <w:pPr>
        <w:ind w:left="3164" w:hanging="360"/>
      </w:pPr>
    </w:lvl>
    <w:lvl w:ilvl="4" w:tplc="100C0019" w:tentative="1">
      <w:start w:val="1"/>
      <w:numFmt w:val="lowerLetter"/>
      <w:lvlText w:val="%5."/>
      <w:lvlJc w:val="left"/>
      <w:pPr>
        <w:ind w:left="3884" w:hanging="360"/>
      </w:pPr>
    </w:lvl>
    <w:lvl w:ilvl="5" w:tplc="100C001B" w:tentative="1">
      <w:start w:val="1"/>
      <w:numFmt w:val="lowerRoman"/>
      <w:lvlText w:val="%6."/>
      <w:lvlJc w:val="right"/>
      <w:pPr>
        <w:ind w:left="4604" w:hanging="180"/>
      </w:pPr>
    </w:lvl>
    <w:lvl w:ilvl="6" w:tplc="100C000F" w:tentative="1">
      <w:start w:val="1"/>
      <w:numFmt w:val="decimal"/>
      <w:lvlText w:val="%7."/>
      <w:lvlJc w:val="left"/>
      <w:pPr>
        <w:ind w:left="5324" w:hanging="360"/>
      </w:pPr>
    </w:lvl>
    <w:lvl w:ilvl="7" w:tplc="100C0019" w:tentative="1">
      <w:start w:val="1"/>
      <w:numFmt w:val="lowerLetter"/>
      <w:lvlText w:val="%8."/>
      <w:lvlJc w:val="left"/>
      <w:pPr>
        <w:ind w:left="6044" w:hanging="360"/>
      </w:pPr>
    </w:lvl>
    <w:lvl w:ilvl="8" w:tplc="10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 w15:restartNumberingAfterBreak="0">
    <w:nsid w:val="66272C92"/>
    <w:multiLevelType w:val="hybridMultilevel"/>
    <w:tmpl w:val="2F983D9A"/>
    <w:lvl w:ilvl="0" w:tplc="10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72C074B4"/>
    <w:multiLevelType w:val="hybridMultilevel"/>
    <w:tmpl w:val="7DDE1C1A"/>
    <w:lvl w:ilvl="0" w:tplc="10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78E9C006"/>
    <w:multiLevelType w:val="hybridMultilevel"/>
    <w:tmpl w:val="12AC2E9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2"/>
  </w:num>
  <w:num w:numId="2">
    <w:abstractNumId w:val="18"/>
  </w:num>
  <w:num w:numId="3">
    <w:abstractNumId w:val="3"/>
  </w:num>
  <w:num w:numId="4">
    <w:abstractNumId w:val="25"/>
  </w:num>
  <w:num w:numId="5">
    <w:abstractNumId w:val="16"/>
  </w:num>
  <w:num w:numId="6">
    <w:abstractNumId w:val="19"/>
  </w:num>
  <w:num w:numId="7">
    <w:abstractNumId w:val="21"/>
  </w:num>
  <w:num w:numId="8">
    <w:abstractNumId w:val="10"/>
  </w:num>
  <w:num w:numId="9">
    <w:abstractNumId w:val="1"/>
  </w:num>
  <w:num w:numId="10">
    <w:abstractNumId w:val="4"/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2"/>
  </w:num>
  <w:num w:numId="13">
    <w:abstractNumId w:val="28"/>
  </w:num>
  <w:num w:numId="14">
    <w:abstractNumId w:val="29"/>
  </w:num>
  <w:num w:numId="15">
    <w:abstractNumId w:val="14"/>
  </w:num>
  <w:num w:numId="16">
    <w:abstractNumId w:val="6"/>
  </w:num>
  <w:num w:numId="17">
    <w:abstractNumId w:val="8"/>
  </w:num>
  <w:num w:numId="18">
    <w:abstractNumId w:val="22"/>
  </w:num>
  <w:num w:numId="19">
    <w:abstractNumId w:val="30"/>
  </w:num>
  <w:num w:numId="2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2"/>
  </w:num>
  <w:num w:numId="22">
    <w:abstractNumId w:val="13"/>
  </w:num>
  <w:num w:numId="23">
    <w:abstractNumId w:val="20"/>
  </w:num>
  <w:num w:numId="24">
    <w:abstractNumId w:val="24"/>
  </w:num>
  <w:num w:numId="25">
    <w:abstractNumId w:val="23"/>
  </w:num>
  <w:num w:numId="26">
    <w:abstractNumId w:val="17"/>
  </w:num>
  <w:num w:numId="27">
    <w:abstractNumId w:val="0"/>
  </w:num>
  <w:num w:numId="28">
    <w:abstractNumId w:val="5"/>
  </w:num>
  <w:num w:numId="29">
    <w:abstractNumId w:val="7"/>
  </w:num>
  <w:num w:numId="30">
    <w:abstractNumId w:val="11"/>
  </w:num>
  <w:num w:numId="31">
    <w:abstractNumId w:val="27"/>
  </w:num>
  <w:num w:numId="32">
    <w:abstractNumId w:val="26"/>
  </w:num>
  <w:num w:numId="33">
    <w:abstractNumId w:val="15"/>
  </w:num>
  <w:num w:numId="34">
    <w:abstractNumId w:val="31"/>
  </w:num>
  <w:num w:numId="35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fr-CH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fr-CH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de-DE" w:vendorID="64" w:dllVersion="0" w:nlCheck="1" w:checkStyle="0"/>
  <w:activeWritingStyle w:appName="MSWord" w:lang="de-CH" w:vendorID="64" w:dllVersion="0" w:nlCheck="1" w:checkStyle="0"/>
  <w:activeWritingStyle w:appName="MSWord" w:lang="fr-CH" w:vendorID="9" w:dllVersion="512" w:checkStyle="1"/>
  <w:activeWritingStyle w:appName="MSWord" w:lang="fr-FR" w:vendorID="9" w:dllVersion="512" w:checkStyle="1"/>
  <w:activeWritingStyle w:appName="MSWord" w:lang="de-DE" w:vendorID="9" w:dllVersion="512" w:checkStyle="1"/>
  <w:proofState w:spelling="clean" w:grammar="clean"/>
  <w:attachedTemplate r:id="rId1"/>
  <w:defaultTabStop w:val="709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>
      <o:colormru v:ext="edit" colors="#ddd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7698"/>
    <w:rsid w:val="00002829"/>
    <w:rsid w:val="00002895"/>
    <w:rsid w:val="000047F3"/>
    <w:rsid w:val="0000784B"/>
    <w:rsid w:val="00007CB4"/>
    <w:rsid w:val="00013B14"/>
    <w:rsid w:val="00015925"/>
    <w:rsid w:val="00017FA0"/>
    <w:rsid w:val="00021EF7"/>
    <w:rsid w:val="00024BAC"/>
    <w:rsid w:val="00025B5B"/>
    <w:rsid w:val="00030B4E"/>
    <w:rsid w:val="00033CD6"/>
    <w:rsid w:val="00034D1D"/>
    <w:rsid w:val="00036AE5"/>
    <w:rsid w:val="00037B1F"/>
    <w:rsid w:val="00041CA8"/>
    <w:rsid w:val="0004361E"/>
    <w:rsid w:val="00057ACB"/>
    <w:rsid w:val="00060378"/>
    <w:rsid w:val="00063449"/>
    <w:rsid w:val="00064BCE"/>
    <w:rsid w:val="000678F8"/>
    <w:rsid w:val="0007278E"/>
    <w:rsid w:val="00075ED5"/>
    <w:rsid w:val="000806C9"/>
    <w:rsid w:val="00085906"/>
    <w:rsid w:val="00086503"/>
    <w:rsid w:val="00086E72"/>
    <w:rsid w:val="00092BA7"/>
    <w:rsid w:val="000932CD"/>
    <w:rsid w:val="00094656"/>
    <w:rsid w:val="000A1485"/>
    <w:rsid w:val="000A6F9E"/>
    <w:rsid w:val="000B07BE"/>
    <w:rsid w:val="000B1253"/>
    <w:rsid w:val="000B174B"/>
    <w:rsid w:val="000B2BA5"/>
    <w:rsid w:val="000C0708"/>
    <w:rsid w:val="000C0F42"/>
    <w:rsid w:val="000C2FC9"/>
    <w:rsid w:val="000C349C"/>
    <w:rsid w:val="000D0423"/>
    <w:rsid w:val="000D387B"/>
    <w:rsid w:val="000E04DA"/>
    <w:rsid w:val="000E5040"/>
    <w:rsid w:val="000E52A5"/>
    <w:rsid w:val="000E71D7"/>
    <w:rsid w:val="000E7793"/>
    <w:rsid w:val="000F0F0A"/>
    <w:rsid w:val="000F4D42"/>
    <w:rsid w:val="000F5FA0"/>
    <w:rsid w:val="00102632"/>
    <w:rsid w:val="001048C9"/>
    <w:rsid w:val="00104F5D"/>
    <w:rsid w:val="001050F6"/>
    <w:rsid w:val="001104E5"/>
    <w:rsid w:val="00110AD4"/>
    <w:rsid w:val="00111AEF"/>
    <w:rsid w:val="00113F93"/>
    <w:rsid w:val="0011484C"/>
    <w:rsid w:val="001156A3"/>
    <w:rsid w:val="00122BDB"/>
    <w:rsid w:val="00123056"/>
    <w:rsid w:val="00123157"/>
    <w:rsid w:val="00125551"/>
    <w:rsid w:val="0013399F"/>
    <w:rsid w:val="00134708"/>
    <w:rsid w:val="00134C7E"/>
    <w:rsid w:val="00136416"/>
    <w:rsid w:val="00140098"/>
    <w:rsid w:val="00141951"/>
    <w:rsid w:val="0014678D"/>
    <w:rsid w:val="00146D2A"/>
    <w:rsid w:val="00147A7D"/>
    <w:rsid w:val="00152472"/>
    <w:rsid w:val="00154942"/>
    <w:rsid w:val="001549E5"/>
    <w:rsid w:val="0015507C"/>
    <w:rsid w:val="00157A39"/>
    <w:rsid w:val="00167558"/>
    <w:rsid w:val="00171008"/>
    <w:rsid w:val="00172F5A"/>
    <w:rsid w:val="00172FF6"/>
    <w:rsid w:val="00186010"/>
    <w:rsid w:val="00190EA0"/>
    <w:rsid w:val="00194F8D"/>
    <w:rsid w:val="00195549"/>
    <w:rsid w:val="001967FF"/>
    <w:rsid w:val="001A03E8"/>
    <w:rsid w:val="001A0D78"/>
    <w:rsid w:val="001B0038"/>
    <w:rsid w:val="001B0ACB"/>
    <w:rsid w:val="001B4731"/>
    <w:rsid w:val="001C0B0B"/>
    <w:rsid w:val="001C5236"/>
    <w:rsid w:val="001C72C9"/>
    <w:rsid w:val="001D0FA0"/>
    <w:rsid w:val="001D317B"/>
    <w:rsid w:val="001D6FA3"/>
    <w:rsid w:val="001E017C"/>
    <w:rsid w:val="001E5EC0"/>
    <w:rsid w:val="001F0C6F"/>
    <w:rsid w:val="001F792D"/>
    <w:rsid w:val="00200201"/>
    <w:rsid w:val="00211382"/>
    <w:rsid w:val="0021235C"/>
    <w:rsid w:val="0021522D"/>
    <w:rsid w:val="00221A83"/>
    <w:rsid w:val="00222D2B"/>
    <w:rsid w:val="0022682A"/>
    <w:rsid w:val="00226C0D"/>
    <w:rsid w:val="00234938"/>
    <w:rsid w:val="00245111"/>
    <w:rsid w:val="00245121"/>
    <w:rsid w:val="002514D2"/>
    <w:rsid w:val="00252275"/>
    <w:rsid w:val="0025413F"/>
    <w:rsid w:val="00255E48"/>
    <w:rsid w:val="0027239F"/>
    <w:rsid w:val="00281849"/>
    <w:rsid w:val="00283020"/>
    <w:rsid w:val="00283706"/>
    <w:rsid w:val="00284A77"/>
    <w:rsid w:val="00290E99"/>
    <w:rsid w:val="00295E14"/>
    <w:rsid w:val="00297A10"/>
    <w:rsid w:val="002A0CDD"/>
    <w:rsid w:val="002A2B2E"/>
    <w:rsid w:val="002A460B"/>
    <w:rsid w:val="002B0E58"/>
    <w:rsid w:val="002B24D6"/>
    <w:rsid w:val="002B7596"/>
    <w:rsid w:val="002C1EE5"/>
    <w:rsid w:val="002C3C9C"/>
    <w:rsid w:val="002C6FA8"/>
    <w:rsid w:val="002C741E"/>
    <w:rsid w:val="002C7ED4"/>
    <w:rsid w:val="002D6CC1"/>
    <w:rsid w:val="002E2EC1"/>
    <w:rsid w:val="002E41EA"/>
    <w:rsid w:val="002E67B6"/>
    <w:rsid w:val="002F55DA"/>
    <w:rsid w:val="002F7DBE"/>
    <w:rsid w:val="003029FA"/>
    <w:rsid w:val="003075F4"/>
    <w:rsid w:val="0031652E"/>
    <w:rsid w:val="00341418"/>
    <w:rsid w:val="00354D6B"/>
    <w:rsid w:val="00370EDD"/>
    <w:rsid w:val="00373161"/>
    <w:rsid w:val="00377C2C"/>
    <w:rsid w:val="00380CE4"/>
    <w:rsid w:val="0038147F"/>
    <w:rsid w:val="0038230F"/>
    <w:rsid w:val="003903B6"/>
    <w:rsid w:val="00390633"/>
    <w:rsid w:val="0039374D"/>
    <w:rsid w:val="00396EC1"/>
    <w:rsid w:val="003A013A"/>
    <w:rsid w:val="003A69EF"/>
    <w:rsid w:val="003B03EA"/>
    <w:rsid w:val="003B1D78"/>
    <w:rsid w:val="003B792A"/>
    <w:rsid w:val="003B798B"/>
    <w:rsid w:val="003C3B26"/>
    <w:rsid w:val="003C5FC6"/>
    <w:rsid w:val="003C742F"/>
    <w:rsid w:val="003C762A"/>
    <w:rsid w:val="003D09D3"/>
    <w:rsid w:val="003D2A29"/>
    <w:rsid w:val="003D3599"/>
    <w:rsid w:val="003E21DB"/>
    <w:rsid w:val="003F1A88"/>
    <w:rsid w:val="003F241D"/>
    <w:rsid w:val="003F2C4D"/>
    <w:rsid w:val="003F30DA"/>
    <w:rsid w:val="003F79E9"/>
    <w:rsid w:val="0040142D"/>
    <w:rsid w:val="0041692A"/>
    <w:rsid w:val="004214E2"/>
    <w:rsid w:val="0042255A"/>
    <w:rsid w:val="00424D52"/>
    <w:rsid w:val="00426359"/>
    <w:rsid w:val="00440A0C"/>
    <w:rsid w:val="004427E1"/>
    <w:rsid w:val="0044644C"/>
    <w:rsid w:val="00447A13"/>
    <w:rsid w:val="0045301C"/>
    <w:rsid w:val="004542D9"/>
    <w:rsid w:val="0045511C"/>
    <w:rsid w:val="004600DD"/>
    <w:rsid w:val="004604CC"/>
    <w:rsid w:val="00462B0F"/>
    <w:rsid w:val="00467811"/>
    <w:rsid w:val="0047378F"/>
    <w:rsid w:val="00475C2B"/>
    <w:rsid w:val="00490E39"/>
    <w:rsid w:val="00492E52"/>
    <w:rsid w:val="00493553"/>
    <w:rsid w:val="004969D1"/>
    <w:rsid w:val="004A48C8"/>
    <w:rsid w:val="004B0054"/>
    <w:rsid w:val="004B263E"/>
    <w:rsid w:val="004B357B"/>
    <w:rsid w:val="004B403E"/>
    <w:rsid w:val="004D1E84"/>
    <w:rsid w:val="004D1F3B"/>
    <w:rsid w:val="004D33FC"/>
    <w:rsid w:val="004D572D"/>
    <w:rsid w:val="004E0139"/>
    <w:rsid w:val="004E2AAC"/>
    <w:rsid w:val="004F09A1"/>
    <w:rsid w:val="004F3C50"/>
    <w:rsid w:val="004F5D9B"/>
    <w:rsid w:val="004F6A5D"/>
    <w:rsid w:val="00500A6A"/>
    <w:rsid w:val="0050167B"/>
    <w:rsid w:val="00501DA8"/>
    <w:rsid w:val="005119E7"/>
    <w:rsid w:val="00525CA2"/>
    <w:rsid w:val="00534B77"/>
    <w:rsid w:val="00537689"/>
    <w:rsid w:val="00544211"/>
    <w:rsid w:val="005468E2"/>
    <w:rsid w:val="00550E25"/>
    <w:rsid w:val="00550ECA"/>
    <w:rsid w:val="00551040"/>
    <w:rsid w:val="0055193B"/>
    <w:rsid w:val="0055194D"/>
    <w:rsid w:val="00555071"/>
    <w:rsid w:val="005619A7"/>
    <w:rsid w:val="00564898"/>
    <w:rsid w:val="005710B9"/>
    <w:rsid w:val="00572F38"/>
    <w:rsid w:val="00573185"/>
    <w:rsid w:val="00577239"/>
    <w:rsid w:val="00577B12"/>
    <w:rsid w:val="005811BA"/>
    <w:rsid w:val="0059088C"/>
    <w:rsid w:val="005916D5"/>
    <w:rsid w:val="005954F5"/>
    <w:rsid w:val="005960C9"/>
    <w:rsid w:val="005A7132"/>
    <w:rsid w:val="005B345D"/>
    <w:rsid w:val="005B7BF8"/>
    <w:rsid w:val="005C5E4D"/>
    <w:rsid w:val="005D5BE0"/>
    <w:rsid w:val="005D6CF9"/>
    <w:rsid w:val="005E323B"/>
    <w:rsid w:val="00603E0B"/>
    <w:rsid w:val="00605962"/>
    <w:rsid w:val="00606800"/>
    <w:rsid w:val="00606DEB"/>
    <w:rsid w:val="00610B6D"/>
    <w:rsid w:val="0061478E"/>
    <w:rsid w:val="00617971"/>
    <w:rsid w:val="00630FEB"/>
    <w:rsid w:val="00633609"/>
    <w:rsid w:val="00634F54"/>
    <w:rsid w:val="0064076E"/>
    <w:rsid w:val="00643B86"/>
    <w:rsid w:val="0064727A"/>
    <w:rsid w:val="00655E20"/>
    <w:rsid w:val="006573F1"/>
    <w:rsid w:val="00662B15"/>
    <w:rsid w:val="0066518F"/>
    <w:rsid w:val="00666346"/>
    <w:rsid w:val="00671E09"/>
    <w:rsid w:val="00672222"/>
    <w:rsid w:val="00680370"/>
    <w:rsid w:val="00681CA3"/>
    <w:rsid w:val="00694585"/>
    <w:rsid w:val="006A34AE"/>
    <w:rsid w:val="006A5426"/>
    <w:rsid w:val="006B5D13"/>
    <w:rsid w:val="006B64EF"/>
    <w:rsid w:val="006C2DDE"/>
    <w:rsid w:val="006D374B"/>
    <w:rsid w:val="006D7517"/>
    <w:rsid w:val="006E64FF"/>
    <w:rsid w:val="006E691E"/>
    <w:rsid w:val="006E7585"/>
    <w:rsid w:val="006F0A10"/>
    <w:rsid w:val="00700837"/>
    <w:rsid w:val="00701D94"/>
    <w:rsid w:val="00703887"/>
    <w:rsid w:val="00705857"/>
    <w:rsid w:val="00705E44"/>
    <w:rsid w:val="0070720B"/>
    <w:rsid w:val="00711520"/>
    <w:rsid w:val="00711EDB"/>
    <w:rsid w:val="0071643D"/>
    <w:rsid w:val="00717315"/>
    <w:rsid w:val="00722A45"/>
    <w:rsid w:val="007266A9"/>
    <w:rsid w:val="007266DB"/>
    <w:rsid w:val="0073022C"/>
    <w:rsid w:val="00733CCB"/>
    <w:rsid w:val="00742121"/>
    <w:rsid w:val="00751A3A"/>
    <w:rsid w:val="007534F8"/>
    <w:rsid w:val="00754BF2"/>
    <w:rsid w:val="00754DB9"/>
    <w:rsid w:val="00762569"/>
    <w:rsid w:val="00763DCD"/>
    <w:rsid w:val="00765E23"/>
    <w:rsid w:val="00776E7C"/>
    <w:rsid w:val="00780965"/>
    <w:rsid w:val="00790A4C"/>
    <w:rsid w:val="00795829"/>
    <w:rsid w:val="007A0CC0"/>
    <w:rsid w:val="007A4A57"/>
    <w:rsid w:val="007B0D80"/>
    <w:rsid w:val="007B27BA"/>
    <w:rsid w:val="007B2CB4"/>
    <w:rsid w:val="007B522E"/>
    <w:rsid w:val="007B5BD3"/>
    <w:rsid w:val="007C46D1"/>
    <w:rsid w:val="007D3260"/>
    <w:rsid w:val="007D58BE"/>
    <w:rsid w:val="007E1F30"/>
    <w:rsid w:val="007E5A50"/>
    <w:rsid w:val="0080462E"/>
    <w:rsid w:val="00805B99"/>
    <w:rsid w:val="00806634"/>
    <w:rsid w:val="0081149E"/>
    <w:rsid w:val="00823946"/>
    <w:rsid w:val="00825B2D"/>
    <w:rsid w:val="00825E06"/>
    <w:rsid w:val="00826F17"/>
    <w:rsid w:val="008274B9"/>
    <w:rsid w:val="00834330"/>
    <w:rsid w:val="008373B8"/>
    <w:rsid w:val="00837A4D"/>
    <w:rsid w:val="0084226D"/>
    <w:rsid w:val="00842B78"/>
    <w:rsid w:val="00842E41"/>
    <w:rsid w:val="00843FD1"/>
    <w:rsid w:val="00846867"/>
    <w:rsid w:val="00846D32"/>
    <w:rsid w:val="008517B6"/>
    <w:rsid w:val="00851DB7"/>
    <w:rsid w:val="00854B58"/>
    <w:rsid w:val="00862EF8"/>
    <w:rsid w:val="00872B92"/>
    <w:rsid w:val="008805F8"/>
    <w:rsid w:val="008853CF"/>
    <w:rsid w:val="008A32FE"/>
    <w:rsid w:val="008A3723"/>
    <w:rsid w:val="008A68B5"/>
    <w:rsid w:val="008A6EB1"/>
    <w:rsid w:val="008A6FF6"/>
    <w:rsid w:val="008B3A65"/>
    <w:rsid w:val="008B527F"/>
    <w:rsid w:val="008B560A"/>
    <w:rsid w:val="008C02DF"/>
    <w:rsid w:val="008C2680"/>
    <w:rsid w:val="008D1CCF"/>
    <w:rsid w:val="008D3F9B"/>
    <w:rsid w:val="008D6247"/>
    <w:rsid w:val="008E08E4"/>
    <w:rsid w:val="008E5306"/>
    <w:rsid w:val="008E5D05"/>
    <w:rsid w:val="008E77C6"/>
    <w:rsid w:val="008E7AF6"/>
    <w:rsid w:val="008F765F"/>
    <w:rsid w:val="009000FC"/>
    <w:rsid w:val="00901C49"/>
    <w:rsid w:val="0090304E"/>
    <w:rsid w:val="00903734"/>
    <w:rsid w:val="009060ED"/>
    <w:rsid w:val="00907723"/>
    <w:rsid w:val="00920D6D"/>
    <w:rsid w:val="00924B53"/>
    <w:rsid w:val="0092748F"/>
    <w:rsid w:val="009308B2"/>
    <w:rsid w:val="009324E4"/>
    <w:rsid w:val="00935E9B"/>
    <w:rsid w:val="00940668"/>
    <w:rsid w:val="0095127E"/>
    <w:rsid w:val="00952482"/>
    <w:rsid w:val="009564C3"/>
    <w:rsid w:val="00961EA2"/>
    <w:rsid w:val="00963B34"/>
    <w:rsid w:val="00964A59"/>
    <w:rsid w:val="00964AB8"/>
    <w:rsid w:val="009807CC"/>
    <w:rsid w:val="009814D7"/>
    <w:rsid w:val="009841E5"/>
    <w:rsid w:val="00996204"/>
    <w:rsid w:val="009A430D"/>
    <w:rsid w:val="009A49C7"/>
    <w:rsid w:val="009A5EF8"/>
    <w:rsid w:val="009B0D12"/>
    <w:rsid w:val="009B2A69"/>
    <w:rsid w:val="009E1A91"/>
    <w:rsid w:val="009F2CE1"/>
    <w:rsid w:val="00A00DE0"/>
    <w:rsid w:val="00A0380D"/>
    <w:rsid w:val="00A0399E"/>
    <w:rsid w:val="00A03F4B"/>
    <w:rsid w:val="00A05A0E"/>
    <w:rsid w:val="00A06D4C"/>
    <w:rsid w:val="00A07435"/>
    <w:rsid w:val="00A1394C"/>
    <w:rsid w:val="00A1642B"/>
    <w:rsid w:val="00A21D41"/>
    <w:rsid w:val="00A23142"/>
    <w:rsid w:val="00A247E4"/>
    <w:rsid w:val="00A30D01"/>
    <w:rsid w:val="00A37698"/>
    <w:rsid w:val="00A42B0B"/>
    <w:rsid w:val="00A45037"/>
    <w:rsid w:val="00A5064F"/>
    <w:rsid w:val="00A514AF"/>
    <w:rsid w:val="00A5454A"/>
    <w:rsid w:val="00A564AB"/>
    <w:rsid w:val="00A61A1A"/>
    <w:rsid w:val="00A6440A"/>
    <w:rsid w:val="00A712E9"/>
    <w:rsid w:val="00A72A21"/>
    <w:rsid w:val="00A74F81"/>
    <w:rsid w:val="00A75FE7"/>
    <w:rsid w:val="00A77D3C"/>
    <w:rsid w:val="00A819E9"/>
    <w:rsid w:val="00A82854"/>
    <w:rsid w:val="00A832E7"/>
    <w:rsid w:val="00A855D9"/>
    <w:rsid w:val="00A85D0D"/>
    <w:rsid w:val="00A90C59"/>
    <w:rsid w:val="00A93BEA"/>
    <w:rsid w:val="00A97A95"/>
    <w:rsid w:val="00AA5D14"/>
    <w:rsid w:val="00AB2454"/>
    <w:rsid w:val="00AB3191"/>
    <w:rsid w:val="00AB44B3"/>
    <w:rsid w:val="00AB505A"/>
    <w:rsid w:val="00AB714B"/>
    <w:rsid w:val="00AD4A36"/>
    <w:rsid w:val="00AD7146"/>
    <w:rsid w:val="00AD7C09"/>
    <w:rsid w:val="00AE1AE2"/>
    <w:rsid w:val="00AE4349"/>
    <w:rsid w:val="00AE54B7"/>
    <w:rsid w:val="00AE6A5D"/>
    <w:rsid w:val="00B06236"/>
    <w:rsid w:val="00B0649C"/>
    <w:rsid w:val="00B12023"/>
    <w:rsid w:val="00B1333F"/>
    <w:rsid w:val="00B16A20"/>
    <w:rsid w:val="00B25BA7"/>
    <w:rsid w:val="00B2630E"/>
    <w:rsid w:val="00B27666"/>
    <w:rsid w:val="00B33E25"/>
    <w:rsid w:val="00B33FBD"/>
    <w:rsid w:val="00B3796F"/>
    <w:rsid w:val="00B405BF"/>
    <w:rsid w:val="00B470AC"/>
    <w:rsid w:val="00B54AFA"/>
    <w:rsid w:val="00B668EB"/>
    <w:rsid w:val="00B710B9"/>
    <w:rsid w:val="00B76115"/>
    <w:rsid w:val="00B77CD5"/>
    <w:rsid w:val="00B85EB0"/>
    <w:rsid w:val="00B868D5"/>
    <w:rsid w:val="00B93DC2"/>
    <w:rsid w:val="00B95680"/>
    <w:rsid w:val="00BA0DDC"/>
    <w:rsid w:val="00BB0598"/>
    <w:rsid w:val="00BB09CB"/>
    <w:rsid w:val="00BB32A9"/>
    <w:rsid w:val="00BB5056"/>
    <w:rsid w:val="00BC15CA"/>
    <w:rsid w:val="00BC37DD"/>
    <w:rsid w:val="00BC7EFA"/>
    <w:rsid w:val="00BD0D53"/>
    <w:rsid w:val="00BD5542"/>
    <w:rsid w:val="00BD5977"/>
    <w:rsid w:val="00BD6D1E"/>
    <w:rsid w:val="00BD77F5"/>
    <w:rsid w:val="00BF47E4"/>
    <w:rsid w:val="00BF76F6"/>
    <w:rsid w:val="00C03591"/>
    <w:rsid w:val="00C03A8E"/>
    <w:rsid w:val="00C052C4"/>
    <w:rsid w:val="00C0704D"/>
    <w:rsid w:val="00C0725B"/>
    <w:rsid w:val="00C0733E"/>
    <w:rsid w:val="00C1124F"/>
    <w:rsid w:val="00C12D0F"/>
    <w:rsid w:val="00C21E7F"/>
    <w:rsid w:val="00C254EF"/>
    <w:rsid w:val="00C31FDE"/>
    <w:rsid w:val="00C327E3"/>
    <w:rsid w:val="00C33291"/>
    <w:rsid w:val="00C334DE"/>
    <w:rsid w:val="00C342C9"/>
    <w:rsid w:val="00C3629E"/>
    <w:rsid w:val="00C36584"/>
    <w:rsid w:val="00C44DD9"/>
    <w:rsid w:val="00C4665D"/>
    <w:rsid w:val="00C47E80"/>
    <w:rsid w:val="00C50F89"/>
    <w:rsid w:val="00C52021"/>
    <w:rsid w:val="00C53236"/>
    <w:rsid w:val="00C566E0"/>
    <w:rsid w:val="00C56F4F"/>
    <w:rsid w:val="00C60351"/>
    <w:rsid w:val="00C61547"/>
    <w:rsid w:val="00C654BC"/>
    <w:rsid w:val="00C657CB"/>
    <w:rsid w:val="00C70641"/>
    <w:rsid w:val="00C73DFD"/>
    <w:rsid w:val="00C7722A"/>
    <w:rsid w:val="00C776C8"/>
    <w:rsid w:val="00C82BBA"/>
    <w:rsid w:val="00C85DDE"/>
    <w:rsid w:val="00C90A49"/>
    <w:rsid w:val="00CB2939"/>
    <w:rsid w:val="00CB542F"/>
    <w:rsid w:val="00CC2050"/>
    <w:rsid w:val="00CD4D81"/>
    <w:rsid w:val="00CD728D"/>
    <w:rsid w:val="00CE5BFC"/>
    <w:rsid w:val="00CF4DF6"/>
    <w:rsid w:val="00CF6A6C"/>
    <w:rsid w:val="00D00A77"/>
    <w:rsid w:val="00D03A15"/>
    <w:rsid w:val="00D059BB"/>
    <w:rsid w:val="00D059D7"/>
    <w:rsid w:val="00D12976"/>
    <w:rsid w:val="00D229D7"/>
    <w:rsid w:val="00D32A9C"/>
    <w:rsid w:val="00D35BF3"/>
    <w:rsid w:val="00D55357"/>
    <w:rsid w:val="00D62A5C"/>
    <w:rsid w:val="00D639FF"/>
    <w:rsid w:val="00D63ED5"/>
    <w:rsid w:val="00D65174"/>
    <w:rsid w:val="00D716FA"/>
    <w:rsid w:val="00D721B3"/>
    <w:rsid w:val="00D74BC6"/>
    <w:rsid w:val="00D75C57"/>
    <w:rsid w:val="00D778ED"/>
    <w:rsid w:val="00D8085F"/>
    <w:rsid w:val="00D8573C"/>
    <w:rsid w:val="00D863A4"/>
    <w:rsid w:val="00D873BF"/>
    <w:rsid w:val="00D907D7"/>
    <w:rsid w:val="00DA61E5"/>
    <w:rsid w:val="00DB4C5A"/>
    <w:rsid w:val="00DB7CC0"/>
    <w:rsid w:val="00DC26DD"/>
    <w:rsid w:val="00DC54FA"/>
    <w:rsid w:val="00DD3D57"/>
    <w:rsid w:val="00DD528E"/>
    <w:rsid w:val="00DD6516"/>
    <w:rsid w:val="00DE349E"/>
    <w:rsid w:val="00DE58C4"/>
    <w:rsid w:val="00DF0BEE"/>
    <w:rsid w:val="00DF5216"/>
    <w:rsid w:val="00DF590B"/>
    <w:rsid w:val="00DF594F"/>
    <w:rsid w:val="00DF5C99"/>
    <w:rsid w:val="00DF7CEA"/>
    <w:rsid w:val="00E00B81"/>
    <w:rsid w:val="00E00FC2"/>
    <w:rsid w:val="00E056C2"/>
    <w:rsid w:val="00E05A92"/>
    <w:rsid w:val="00E117E0"/>
    <w:rsid w:val="00E11FE8"/>
    <w:rsid w:val="00E14C40"/>
    <w:rsid w:val="00E21405"/>
    <w:rsid w:val="00E23951"/>
    <w:rsid w:val="00E25CA1"/>
    <w:rsid w:val="00E26890"/>
    <w:rsid w:val="00E27227"/>
    <w:rsid w:val="00E51C25"/>
    <w:rsid w:val="00E553BB"/>
    <w:rsid w:val="00E5584A"/>
    <w:rsid w:val="00E60509"/>
    <w:rsid w:val="00E7623C"/>
    <w:rsid w:val="00E80FAB"/>
    <w:rsid w:val="00E8280A"/>
    <w:rsid w:val="00E83C4C"/>
    <w:rsid w:val="00E854F5"/>
    <w:rsid w:val="00E9173E"/>
    <w:rsid w:val="00EA0244"/>
    <w:rsid w:val="00EA2A6E"/>
    <w:rsid w:val="00EA3FA4"/>
    <w:rsid w:val="00EA4EE7"/>
    <w:rsid w:val="00EA6232"/>
    <w:rsid w:val="00EB325E"/>
    <w:rsid w:val="00EC0255"/>
    <w:rsid w:val="00EC59E4"/>
    <w:rsid w:val="00ED1AD5"/>
    <w:rsid w:val="00ED3C35"/>
    <w:rsid w:val="00EE2D05"/>
    <w:rsid w:val="00EE4B3A"/>
    <w:rsid w:val="00EE4C8F"/>
    <w:rsid w:val="00EF10B1"/>
    <w:rsid w:val="00EF34E7"/>
    <w:rsid w:val="00F01DD6"/>
    <w:rsid w:val="00F0610F"/>
    <w:rsid w:val="00F07662"/>
    <w:rsid w:val="00F14F7A"/>
    <w:rsid w:val="00F20037"/>
    <w:rsid w:val="00F25B85"/>
    <w:rsid w:val="00F309F4"/>
    <w:rsid w:val="00F3173A"/>
    <w:rsid w:val="00F362F9"/>
    <w:rsid w:val="00F37FB5"/>
    <w:rsid w:val="00F50DB6"/>
    <w:rsid w:val="00F52F76"/>
    <w:rsid w:val="00F55AEF"/>
    <w:rsid w:val="00F61348"/>
    <w:rsid w:val="00F639D9"/>
    <w:rsid w:val="00F678D7"/>
    <w:rsid w:val="00F737CD"/>
    <w:rsid w:val="00F74510"/>
    <w:rsid w:val="00F839D2"/>
    <w:rsid w:val="00F84700"/>
    <w:rsid w:val="00F86967"/>
    <w:rsid w:val="00F906FB"/>
    <w:rsid w:val="00F9118F"/>
    <w:rsid w:val="00F91C1F"/>
    <w:rsid w:val="00F92D43"/>
    <w:rsid w:val="00F9606F"/>
    <w:rsid w:val="00FB049A"/>
    <w:rsid w:val="00FB054A"/>
    <w:rsid w:val="00FB111F"/>
    <w:rsid w:val="00FB3FA0"/>
    <w:rsid w:val="00FC04EE"/>
    <w:rsid w:val="00FC395C"/>
    <w:rsid w:val="00FC6CDC"/>
    <w:rsid w:val="00FC712A"/>
    <w:rsid w:val="00FD29E5"/>
    <w:rsid w:val="00FD4787"/>
    <w:rsid w:val="00FD59B5"/>
    <w:rsid w:val="00FD6DE5"/>
    <w:rsid w:val="00FE0126"/>
    <w:rsid w:val="00FE288F"/>
    <w:rsid w:val="00FF4166"/>
    <w:rsid w:val="04626B21"/>
    <w:rsid w:val="41A0BFFF"/>
    <w:rsid w:val="4F254724"/>
    <w:rsid w:val="540AC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."/>
  <w:listSeparator w:val=";"/>
  <w14:docId w14:val="26B3DB34"/>
  <w15:chartTrackingRefBased/>
  <w15:docId w15:val="{192D1465-1323-44F0-A965-DAE6DDEBA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714B"/>
    <w:pPr>
      <w:jc w:val="both"/>
    </w:pPr>
    <w:rPr>
      <w:rFonts w:ascii="Arial" w:hAnsi="Arial"/>
      <w:sz w:val="22"/>
      <w:lang w:eastAsia="fr-FR"/>
    </w:rPr>
  </w:style>
  <w:style w:type="paragraph" w:styleId="Titre1">
    <w:name w:val="heading 1"/>
    <w:basedOn w:val="Normal"/>
    <w:next w:val="Normal"/>
    <w:uiPriority w:val="9"/>
    <w:qFormat/>
    <w:rsid w:val="00C73DFD"/>
    <w:pPr>
      <w:keepNext/>
      <w:numPr>
        <w:numId w:val="1"/>
      </w:numPr>
      <w:pBdr>
        <w:bottom w:val="single" w:sz="6" w:space="1" w:color="auto"/>
      </w:pBdr>
      <w:tabs>
        <w:tab w:val="right" w:pos="1021"/>
      </w:tabs>
      <w:spacing w:before="480" w:after="360"/>
      <w:ind w:hanging="1021"/>
      <w:outlineLvl w:val="0"/>
    </w:pPr>
    <w:rPr>
      <w:b/>
      <w:i/>
      <w:smallCaps/>
      <w:kern w:val="32"/>
      <w:sz w:val="32"/>
    </w:rPr>
  </w:style>
  <w:style w:type="paragraph" w:styleId="Titre2">
    <w:name w:val="heading 2"/>
    <w:basedOn w:val="Normal"/>
    <w:next w:val="Normal"/>
    <w:uiPriority w:val="9"/>
    <w:qFormat/>
    <w:pPr>
      <w:keepNext/>
      <w:tabs>
        <w:tab w:val="num" w:pos="1021"/>
      </w:tabs>
      <w:spacing w:before="240" w:after="120"/>
      <w:ind w:left="1021" w:hanging="1021"/>
      <w:outlineLvl w:val="1"/>
    </w:pPr>
    <w:rPr>
      <w:b/>
      <w:i/>
      <w:smallCaps/>
      <w:sz w:val="28"/>
    </w:rPr>
  </w:style>
  <w:style w:type="paragraph" w:styleId="Titre3">
    <w:name w:val="heading 3"/>
    <w:basedOn w:val="Normal"/>
    <w:next w:val="Normal"/>
    <w:autoRedefine/>
    <w:uiPriority w:val="9"/>
    <w:qFormat/>
    <w:rsid w:val="001E017C"/>
    <w:pPr>
      <w:keepNext/>
      <w:tabs>
        <w:tab w:val="right" w:pos="1021"/>
      </w:tabs>
      <w:spacing w:before="360" w:after="20"/>
      <w:ind w:left="1021" w:hanging="1021"/>
      <w:outlineLvl w:val="2"/>
    </w:pPr>
    <w:rPr>
      <w:b/>
      <w:smallCaps/>
      <w:sz w:val="25"/>
    </w:rPr>
  </w:style>
  <w:style w:type="paragraph" w:styleId="Titre4">
    <w:name w:val="heading 4"/>
    <w:basedOn w:val="Titre3"/>
    <w:next w:val="Normal"/>
    <w:qFormat/>
    <w:rsid w:val="009841E5"/>
    <w:pPr>
      <w:jc w:val="left"/>
      <w:outlineLvl w:val="3"/>
    </w:pPr>
    <w:rPr>
      <w:b w:val="0"/>
    </w:rPr>
  </w:style>
  <w:style w:type="paragraph" w:styleId="Titre5">
    <w:name w:val="heading 5"/>
    <w:basedOn w:val="Normal"/>
    <w:next w:val="Normal"/>
    <w:qFormat/>
    <w:pPr>
      <w:keepNext/>
      <w:tabs>
        <w:tab w:val="num" w:pos="1008"/>
      </w:tabs>
      <w:ind w:left="1008" w:hanging="1008"/>
      <w:outlineLvl w:val="4"/>
    </w:pPr>
    <w:rPr>
      <w:i/>
      <w:sz w:val="24"/>
    </w:rPr>
  </w:style>
  <w:style w:type="paragraph" w:styleId="Titre6">
    <w:name w:val="heading 6"/>
    <w:basedOn w:val="Normal"/>
    <w:next w:val="Normal"/>
    <w:qFormat/>
    <w:pPr>
      <w:keepNext/>
      <w:tabs>
        <w:tab w:val="num" w:pos="1152"/>
      </w:tabs>
      <w:ind w:left="1152" w:right="-428" w:hanging="1152"/>
      <w:outlineLvl w:val="5"/>
    </w:pPr>
    <w:rPr>
      <w:b/>
      <w:i/>
      <w:sz w:val="24"/>
      <w:lang w:val="de-DE"/>
    </w:rPr>
  </w:style>
  <w:style w:type="paragraph" w:styleId="Titre7">
    <w:name w:val="heading 7"/>
    <w:basedOn w:val="Normal"/>
    <w:next w:val="Normal"/>
    <w:qFormat/>
    <w:pPr>
      <w:keepNext/>
      <w:tabs>
        <w:tab w:val="num" w:pos="1296"/>
      </w:tabs>
      <w:ind w:left="1296" w:hanging="1296"/>
      <w:outlineLvl w:val="6"/>
    </w:pPr>
    <w:rPr>
      <w:b/>
      <w:sz w:val="24"/>
    </w:rPr>
  </w:style>
  <w:style w:type="paragraph" w:styleId="Titre8">
    <w:name w:val="heading 8"/>
    <w:basedOn w:val="Normal"/>
    <w:next w:val="Normal"/>
    <w:qFormat/>
    <w:pPr>
      <w:keepNext/>
      <w:tabs>
        <w:tab w:val="num" w:pos="1440"/>
      </w:tabs>
      <w:ind w:left="1440" w:hanging="1440"/>
      <w:outlineLvl w:val="7"/>
    </w:pPr>
    <w:rPr>
      <w:sz w:val="24"/>
    </w:rPr>
  </w:style>
  <w:style w:type="paragraph" w:styleId="Titre9">
    <w:name w:val="heading 9"/>
    <w:basedOn w:val="Normal"/>
    <w:next w:val="Normal"/>
    <w:qFormat/>
    <w:pPr>
      <w:tabs>
        <w:tab w:val="num" w:pos="1584"/>
      </w:tabs>
      <w:spacing w:before="240" w:after="60"/>
      <w:ind w:left="1584" w:hanging="1584"/>
      <w:outlineLvl w:val="8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semiHidden/>
    <w:rPr>
      <w:i/>
      <w:lang w:val="de-DE"/>
    </w:rPr>
  </w:style>
  <w:style w:type="paragraph" w:customStyle="1" w:styleId="lgende">
    <w:name w:val="légende"/>
    <w:basedOn w:val="Normal"/>
    <w:rPr>
      <w:b/>
      <w:sz w:val="20"/>
      <w:lang w:val="de-DE"/>
    </w:rPr>
  </w:style>
  <w:style w:type="paragraph" w:customStyle="1" w:styleId="commentaire">
    <w:name w:val="commentaire"/>
    <w:basedOn w:val="lgende"/>
    <w:rPr>
      <w:b w:val="0"/>
      <w:sz w:val="18"/>
      <w:lang w:val="fr-CH"/>
    </w:rPr>
  </w:style>
  <w:style w:type="paragraph" w:customStyle="1" w:styleId="DocumentMap1">
    <w:name w:val="Document Map1"/>
    <w:basedOn w:val="Normal"/>
    <w:pPr>
      <w:shd w:val="clear" w:color="auto" w:fill="000080"/>
    </w:pPr>
    <w:rPr>
      <w:rFonts w:ascii="Tahoma" w:hAnsi="Tahoma"/>
    </w:rPr>
  </w:style>
  <w:style w:type="paragraph" w:styleId="En-tte">
    <w:name w:val="header"/>
    <w:basedOn w:val="Normal"/>
    <w:semiHidden/>
    <w:pPr>
      <w:tabs>
        <w:tab w:val="center" w:pos="4536"/>
        <w:tab w:val="right" w:pos="9072"/>
      </w:tabs>
    </w:pPr>
  </w:style>
  <w:style w:type="paragraph" w:customStyle="1" w:styleId="normalallemand">
    <w:name w:val="normal allemand"/>
    <w:basedOn w:val="Normal"/>
    <w:rPr>
      <w:rFonts w:ascii="Verdana" w:hAnsi="Verdana"/>
      <w:i/>
      <w:sz w:val="20"/>
      <w:lang w:val="de-DE"/>
    </w:rPr>
  </w:style>
  <w:style w:type="paragraph" w:styleId="Pieddepage">
    <w:name w:val="footer"/>
    <w:basedOn w:val="Normal"/>
    <w:semiHidden/>
    <w:pPr>
      <w:tabs>
        <w:tab w:val="center" w:pos="4536"/>
        <w:tab w:val="right" w:pos="9072"/>
      </w:tabs>
    </w:pPr>
  </w:style>
  <w:style w:type="paragraph" w:styleId="Corpsdetexte2">
    <w:name w:val="Body Text 2"/>
    <w:basedOn w:val="Normal"/>
    <w:semiHidden/>
    <w:pPr>
      <w:jc w:val="left"/>
    </w:pPr>
  </w:style>
  <w:style w:type="paragraph" w:customStyle="1" w:styleId="lgendeallemand">
    <w:name w:val="légende allemand"/>
    <w:basedOn w:val="lgende"/>
    <w:rPr>
      <w:rFonts w:ascii="Verdana" w:hAnsi="Verdana"/>
      <w:i/>
      <w:sz w:val="18"/>
    </w:rPr>
  </w:style>
  <w:style w:type="paragraph" w:customStyle="1" w:styleId="commentaireallemand">
    <w:name w:val="commentaire allemand"/>
    <w:basedOn w:val="commentaire"/>
    <w:rPr>
      <w:rFonts w:ascii="Verdana" w:hAnsi="Verdana"/>
      <w:i/>
      <w:sz w:val="16"/>
      <w:lang w:val="de-DE"/>
    </w:rPr>
  </w:style>
  <w:style w:type="paragraph" w:customStyle="1" w:styleId="franaisencadrrouge">
    <w:name w:val="français encadré rouge"/>
    <w:basedOn w:val="Normal"/>
    <w:pPr>
      <w:pBdr>
        <w:top w:val="single" w:sz="12" w:space="4" w:color="FF0000"/>
        <w:left w:val="single" w:sz="12" w:space="4" w:color="FF0000"/>
        <w:bottom w:val="single" w:sz="12" w:space="4" w:color="FF0000"/>
        <w:right w:val="single" w:sz="12" w:space="4" w:color="FF0000"/>
      </w:pBdr>
      <w:ind w:left="142" w:right="142"/>
      <w:jc w:val="center"/>
    </w:pPr>
    <w:rPr>
      <w:color w:val="FF0000"/>
    </w:rPr>
  </w:style>
  <w:style w:type="character" w:styleId="Numrodepage">
    <w:name w:val="page number"/>
    <w:basedOn w:val="Policepardfaut"/>
    <w:semiHidden/>
  </w:style>
  <w:style w:type="paragraph" w:styleId="TM1">
    <w:name w:val="toc 1"/>
    <w:basedOn w:val="Normal"/>
    <w:next w:val="Normal"/>
    <w:uiPriority w:val="39"/>
    <w:pPr>
      <w:spacing w:before="120"/>
      <w:jc w:val="left"/>
    </w:pPr>
    <w:rPr>
      <w:rFonts w:ascii="Times New Roman" w:hAnsi="Times New Roman"/>
      <w:b/>
      <w:i/>
      <w:sz w:val="24"/>
    </w:rPr>
  </w:style>
  <w:style w:type="paragraph" w:styleId="TM2">
    <w:name w:val="toc 2"/>
    <w:basedOn w:val="Normal"/>
    <w:next w:val="Normal"/>
    <w:uiPriority w:val="39"/>
    <w:rsid w:val="0059088C"/>
    <w:pPr>
      <w:spacing w:before="120"/>
      <w:ind w:left="220"/>
      <w:jc w:val="left"/>
    </w:pPr>
    <w:rPr>
      <w:rFonts w:ascii="Times New Roman" w:hAnsi="Times New Roman"/>
      <w:b/>
      <w:sz w:val="24"/>
    </w:rPr>
  </w:style>
  <w:style w:type="paragraph" w:styleId="TM3">
    <w:name w:val="toc 3"/>
    <w:basedOn w:val="Normal"/>
    <w:next w:val="Normal"/>
    <w:uiPriority w:val="39"/>
    <w:pPr>
      <w:ind w:left="440"/>
      <w:jc w:val="left"/>
    </w:pPr>
    <w:rPr>
      <w:rFonts w:ascii="Times New Roman" w:hAnsi="Times New Roman"/>
      <w:sz w:val="20"/>
    </w:rPr>
  </w:style>
  <w:style w:type="paragraph" w:styleId="TM4">
    <w:name w:val="toc 4"/>
    <w:basedOn w:val="Normal"/>
    <w:next w:val="Normal"/>
    <w:semiHidden/>
    <w:pPr>
      <w:ind w:left="660"/>
      <w:jc w:val="left"/>
    </w:pPr>
    <w:rPr>
      <w:rFonts w:ascii="Times New Roman" w:hAnsi="Times New Roman"/>
      <w:sz w:val="20"/>
    </w:rPr>
  </w:style>
  <w:style w:type="paragraph" w:styleId="TM5">
    <w:name w:val="toc 5"/>
    <w:basedOn w:val="Normal"/>
    <w:next w:val="Normal"/>
    <w:semiHidden/>
    <w:pPr>
      <w:ind w:left="880"/>
      <w:jc w:val="left"/>
    </w:pPr>
    <w:rPr>
      <w:rFonts w:ascii="Times New Roman" w:hAnsi="Times New Roman"/>
      <w:sz w:val="20"/>
    </w:rPr>
  </w:style>
  <w:style w:type="paragraph" w:styleId="TM6">
    <w:name w:val="toc 6"/>
    <w:basedOn w:val="Normal"/>
    <w:next w:val="Normal"/>
    <w:semiHidden/>
    <w:pPr>
      <w:ind w:left="1100"/>
      <w:jc w:val="left"/>
    </w:pPr>
    <w:rPr>
      <w:rFonts w:ascii="Times New Roman" w:hAnsi="Times New Roman"/>
      <w:sz w:val="20"/>
    </w:rPr>
  </w:style>
  <w:style w:type="paragraph" w:styleId="TM7">
    <w:name w:val="toc 7"/>
    <w:basedOn w:val="Normal"/>
    <w:next w:val="Normal"/>
    <w:semiHidden/>
    <w:pPr>
      <w:ind w:left="1320"/>
      <w:jc w:val="left"/>
    </w:pPr>
    <w:rPr>
      <w:rFonts w:ascii="Times New Roman" w:hAnsi="Times New Roman"/>
      <w:sz w:val="20"/>
    </w:rPr>
  </w:style>
  <w:style w:type="paragraph" w:styleId="TM8">
    <w:name w:val="toc 8"/>
    <w:basedOn w:val="Normal"/>
    <w:next w:val="Normal"/>
    <w:semiHidden/>
    <w:pPr>
      <w:ind w:left="1540"/>
      <w:jc w:val="left"/>
    </w:pPr>
    <w:rPr>
      <w:rFonts w:ascii="Times New Roman" w:hAnsi="Times New Roman"/>
      <w:sz w:val="20"/>
    </w:rPr>
  </w:style>
  <w:style w:type="paragraph" w:styleId="TM9">
    <w:name w:val="toc 9"/>
    <w:basedOn w:val="Normal"/>
    <w:next w:val="Normal"/>
    <w:semiHidden/>
    <w:pPr>
      <w:ind w:left="1760"/>
      <w:jc w:val="left"/>
    </w:pPr>
    <w:rPr>
      <w:rFonts w:ascii="Times New Roman" w:hAnsi="Times New Roman"/>
      <w:sz w:val="20"/>
    </w:rPr>
  </w:style>
  <w:style w:type="character" w:customStyle="1" w:styleId="Hyperlink1">
    <w:name w:val="Hyperlink1"/>
    <w:basedOn w:val="Policepardfaut"/>
    <w:rPr>
      <w:color w:val="0000FF"/>
      <w:u w:val="single"/>
    </w:rPr>
  </w:style>
  <w:style w:type="paragraph" w:styleId="Retraitcorpsdetexte">
    <w:name w:val="Body Text Indent"/>
    <w:basedOn w:val="Normal"/>
    <w:semiHidden/>
    <w:pPr>
      <w:ind w:left="2127" w:hanging="2127"/>
    </w:pPr>
  </w:style>
  <w:style w:type="paragraph" w:customStyle="1" w:styleId="allemandencadrrouge">
    <w:name w:val="allemand encadré rouge"/>
    <w:basedOn w:val="Normal"/>
    <w:pPr>
      <w:pBdr>
        <w:top w:val="single" w:sz="12" w:space="4" w:color="FF0000"/>
        <w:left w:val="single" w:sz="12" w:space="4" w:color="FF0000"/>
        <w:bottom w:val="single" w:sz="12" w:space="4" w:color="FF0000"/>
        <w:right w:val="single" w:sz="12" w:space="4" w:color="FF0000"/>
      </w:pBdr>
      <w:ind w:left="142" w:right="142"/>
      <w:jc w:val="center"/>
    </w:pPr>
    <w:rPr>
      <w:rFonts w:ascii="Verdana" w:hAnsi="Verdana"/>
      <w:i/>
      <w:color w:val="FF0000"/>
      <w:sz w:val="20"/>
    </w:rPr>
  </w:style>
  <w:style w:type="paragraph" w:customStyle="1" w:styleId="Normalmasqu">
    <w:name w:val="Normal masqué"/>
    <w:basedOn w:val="Normal"/>
    <w:rPr>
      <w:u w:color="999999"/>
    </w:rPr>
  </w:style>
  <w:style w:type="paragraph" w:customStyle="1" w:styleId="normalallemandmasqu">
    <w:name w:val="normal allemand masqué"/>
    <w:basedOn w:val="normalallemand"/>
    <w:rPr>
      <w:b/>
      <w:i w:val="0"/>
      <w:color w:val="FFFFFF"/>
      <w:u w:val="dotted" w:color="999999"/>
    </w:rPr>
  </w:style>
  <w:style w:type="paragraph" w:customStyle="1" w:styleId="dfinition">
    <w:name w:val="définition"/>
    <w:basedOn w:val="Normal"/>
    <w:pPr>
      <w:numPr>
        <w:numId w:val="2"/>
      </w:numPr>
      <w:overflowPunct w:val="0"/>
      <w:autoSpaceDE w:val="0"/>
      <w:autoSpaceDN w:val="0"/>
      <w:adjustRightInd w:val="0"/>
      <w:textAlignment w:val="baseline"/>
    </w:pPr>
  </w:style>
  <w:style w:type="paragraph" w:styleId="Corpsdetexte3">
    <w:name w:val="Body Text 3"/>
    <w:basedOn w:val="Normal"/>
    <w:semiHidden/>
    <w:pPr>
      <w:jc w:val="center"/>
    </w:pPr>
  </w:style>
  <w:style w:type="paragraph" w:styleId="Retraitcorpsdetexte2">
    <w:name w:val="Body Text Indent 2"/>
    <w:basedOn w:val="Normal"/>
    <w:semiHidden/>
    <w:pPr>
      <w:ind w:left="709"/>
    </w:pPr>
  </w:style>
  <w:style w:type="paragraph" w:styleId="PrformatHTML">
    <w:name w:val="HTML Preformatted"/>
    <w:basedOn w:val="Normal"/>
    <w:link w:val="PrformatHTMLCar"/>
    <w:uiPriority w:val="99"/>
    <w:semiHidden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 Unicode MS" w:eastAsia="Arial Unicode MS" w:hAnsi="Arial Unicode MS" w:cs="Arial Unicode MS"/>
      <w:color w:val="A00000"/>
      <w:sz w:val="20"/>
    </w:rPr>
  </w:style>
  <w:style w:type="paragraph" w:styleId="Titre">
    <w:name w:val="Title"/>
    <w:basedOn w:val="Normal"/>
    <w:link w:val="TitreCar"/>
    <w:uiPriority w:val="2"/>
    <w:qFormat/>
    <w:rsid w:val="001E017C"/>
    <w:pPr>
      <w:jc w:val="center"/>
    </w:pPr>
    <w:rPr>
      <w:b/>
      <w:bCs/>
      <w:sz w:val="40"/>
      <w:u w:val="single"/>
    </w:rPr>
  </w:style>
  <w:style w:type="paragraph" w:customStyle="1" w:styleId="Exercice">
    <w:name w:val="Exercice"/>
    <w:basedOn w:val="Normal"/>
    <w:next w:val="Normal"/>
    <w:pPr>
      <w:numPr>
        <w:numId w:val="4"/>
      </w:numPr>
      <w:spacing w:before="240" w:after="120"/>
    </w:pPr>
  </w:style>
  <w:style w:type="paragraph" w:customStyle="1" w:styleId="Exercicefr">
    <w:name w:val="Exercice fr"/>
    <w:basedOn w:val="Exercice"/>
    <w:next w:val="Normal"/>
    <w:pPr>
      <w:numPr>
        <w:numId w:val="3"/>
      </w:numPr>
      <w:jc w:val="left"/>
    </w:pPr>
    <w:rPr>
      <w:lang w:val="de-DE"/>
    </w:rPr>
  </w:style>
  <w:style w:type="paragraph" w:styleId="Lgende0">
    <w:name w:val="caption"/>
    <w:basedOn w:val="Normal"/>
    <w:next w:val="Normal"/>
    <w:uiPriority w:val="35"/>
    <w:unhideWhenUsed/>
    <w:qFormat/>
    <w:rsid w:val="00AB44B3"/>
    <w:pPr>
      <w:spacing w:after="200"/>
    </w:pPr>
    <w:rPr>
      <w:i/>
      <w:iCs/>
      <w:color w:val="44546A" w:themeColor="text2"/>
      <w:sz w:val="18"/>
      <w:szCs w:val="18"/>
    </w:rPr>
  </w:style>
  <w:style w:type="character" w:styleId="Textedelespacerserv">
    <w:name w:val="Placeholder Text"/>
    <w:basedOn w:val="Policepardfaut"/>
    <w:uiPriority w:val="99"/>
    <w:semiHidden/>
    <w:rsid w:val="00A85D0D"/>
    <w:rPr>
      <w:color w:val="808080"/>
    </w:rPr>
  </w:style>
  <w:style w:type="character" w:styleId="Marquedecommentaire">
    <w:name w:val="annotation reference"/>
    <w:basedOn w:val="Policepardfaut"/>
    <w:uiPriority w:val="99"/>
    <w:semiHidden/>
    <w:unhideWhenUsed/>
    <w:rsid w:val="00037B1F"/>
    <w:rPr>
      <w:sz w:val="16"/>
      <w:szCs w:val="16"/>
    </w:rPr>
  </w:style>
  <w:style w:type="paragraph" w:styleId="Commentaire0">
    <w:name w:val="annotation text"/>
    <w:basedOn w:val="Normal"/>
    <w:link w:val="CommentaireCar"/>
    <w:uiPriority w:val="99"/>
    <w:semiHidden/>
    <w:unhideWhenUsed/>
    <w:rsid w:val="00037B1F"/>
    <w:rPr>
      <w:sz w:val="20"/>
    </w:rPr>
  </w:style>
  <w:style w:type="character" w:customStyle="1" w:styleId="CommentaireCar">
    <w:name w:val="Commentaire Car"/>
    <w:basedOn w:val="Policepardfaut"/>
    <w:link w:val="Commentaire0"/>
    <w:uiPriority w:val="99"/>
    <w:semiHidden/>
    <w:rsid w:val="00037B1F"/>
    <w:rPr>
      <w:rFonts w:ascii="Arial" w:hAnsi="Arial"/>
      <w:lang w:val="fr-FR" w:eastAsia="fr-FR"/>
    </w:rPr>
  </w:style>
  <w:style w:type="paragraph" w:styleId="Objetducommentaire">
    <w:name w:val="annotation subject"/>
    <w:basedOn w:val="Commentaire0"/>
    <w:next w:val="Commentaire0"/>
    <w:link w:val="ObjetducommentaireCar"/>
    <w:uiPriority w:val="99"/>
    <w:semiHidden/>
    <w:unhideWhenUsed/>
    <w:rsid w:val="00037B1F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37B1F"/>
    <w:rPr>
      <w:rFonts w:ascii="Arial" w:hAnsi="Arial"/>
      <w:b/>
      <w:bCs/>
      <w:lang w:val="fr-FR"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37B1F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7B1F"/>
    <w:rPr>
      <w:rFonts w:ascii="Segoe UI" w:hAnsi="Segoe UI" w:cs="Segoe UI"/>
      <w:sz w:val="18"/>
      <w:szCs w:val="18"/>
      <w:lang w:val="fr-FR" w:eastAsia="fr-FR"/>
    </w:rPr>
  </w:style>
  <w:style w:type="paragraph" w:styleId="NormalWeb">
    <w:name w:val="Normal (Web)"/>
    <w:basedOn w:val="Normal"/>
    <w:uiPriority w:val="99"/>
    <w:semiHidden/>
    <w:unhideWhenUsed/>
    <w:rsid w:val="003F1A88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eastAsia="fr-CH"/>
    </w:rPr>
  </w:style>
  <w:style w:type="paragraph" w:styleId="Paragraphedeliste">
    <w:name w:val="List Paragraph"/>
    <w:basedOn w:val="Normal"/>
    <w:uiPriority w:val="34"/>
    <w:qFormat/>
    <w:rsid w:val="003F1A88"/>
    <w:pPr>
      <w:ind w:left="720"/>
      <w:contextualSpacing/>
    </w:pPr>
  </w:style>
  <w:style w:type="paragraph" w:customStyle="1" w:styleId="Default">
    <w:name w:val="Default"/>
    <w:rsid w:val="0037316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4B357B"/>
    <w:rPr>
      <w:color w:val="0000FF"/>
      <w:u w:val="single"/>
    </w:rPr>
  </w:style>
  <w:style w:type="character" w:customStyle="1" w:styleId="mw-headline">
    <w:name w:val="mw-headline"/>
    <w:basedOn w:val="Policepardfaut"/>
    <w:rsid w:val="004B357B"/>
  </w:style>
  <w:style w:type="paragraph" w:styleId="Sansinterligne">
    <w:name w:val="No Spacing"/>
    <w:link w:val="SansinterligneCar"/>
    <w:uiPriority w:val="1"/>
    <w:qFormat/>
    <w:rsid w:val="004B357B"/>
    <w:rPr>
      <w:rFonts w:asciiTheme="minorHAnsi" w:eastAsiaTheme="minorEastAsia" w:hAnsiTheme="minorHAnsi" w:cstheme="minorBidi"/>
      <w:sz w:val="22"/>
      <w:szCs w:val="22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B357B"/>
    <w:rPr>
      <w:rFonts w:asciiTheme="minorHAnsi" w:eastAsiaTheme="minorEastAsia" w:hAnsiTheme="minorHAnsi" w:cstheme="minorBidi"/>
      <w:sz w:val="22"/>
      <w:szCs w:val="2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1333F"/>
    <w:pPr>
      <w:keepLines/>
      <w:numPr>
        <w:numId w:val="0"/>
      </w:numPr>
      <w:pBdr>
        <w:bottom w:val="none" w:sz="0" w:space="0" w:color="auto"/>
      </w:pBdr>
      <w:tabs>
        <w:tab w:val="clear" w:pos="1021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i w:val="0"/>
      <w:smallCaps w:val="0"/>
      <w:color w:val="2F5496" w:themeColor="accent1" w:themeShade="BF"/>
      <w:kern w:val="0"/>
      <w:szCs w:val="32"/>
      <w:lang w:val="fr-FR"/>
    </w:rPr>
  </w:style>
  <w:style w:type="character" w:styleId="lev">
    <w:name w:val="Strong"/>
    <w:basedOn w:val="Policepardfaut"/>
    <w:uiPriority w:val="22"/>
    <w:qFormat/>
    <w:rsid w:val="0081149E"/>
    <w:rPr>
      <w:b/>
      <w:bCs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4600DD"/>
    <w:rPr>
      <w:color w:val="808080"/>
      <w:shd w:val="clear" w:color="auto" w:fill="E6E6E6"/>
    </w:rPr>
  </w:style>
  <w:style w:type="paragraph" w:styleId="Listepuces">
    <w:name w:val="List Bullet"/>
    <w:basedOn w:val="Normal"/>
    <w:uiPriority w:val="10"/>
    <w:unhideWhenUsed/>
    <w:qFormat/>
    <w:rsid w:val="00F9606F"/>
    <w:pPr>
      <w:numPr>
        <w:numId w:val="9"/>
      </w:numPr>
      <w:spacing w:before="120" w:after="200" w:line="264" w:lineRule="auto"/>
      <w:jc w:val="left"/>
    </w:pPr>
    <w:rPr>
      <w:rFonts w:asciiTheme="minorHAnsi" w:eastAsiaTheme="minorHAnsi" w:hAnsiTheme="minorHAnsi" w:cstheme="minorBidi"/>
      <w:color w:val="595959" w:themeColor="text1" w:themeTint="A6"/>
      <w:szCs w:val="22"/>
      <w:lang w:val="en-US" w:eastAsia="en-US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9606F"/>
    <w:pPr>
      <w:jc w:val="left"/>
    </w:pPr>
    <w:rPr>
      <w:rFonts w:asciiTheme="minorHAnsi" w:eastAsiaTheme="minorHAnsi" w:hAnsiTheme="minorHAnsi" w:cstheme="minorBidi"/>
      <w:color w:val="595959" w:themeColor="text1" w:themeTint="A6"/>
      <w:lang w:val="en-US" w:eastAsia="en-US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9606F"/>
    <w:rPr>
      <w:rFonts w:asciiTheme="minorHAnsi" w:eastAsiaTheme="minorHAnsi" w:hAnsiTheme="minorHAnsi" w:cstheme="minorBidi"/>
      <w:color w:val="595959" w:themeColor="text1" w:themeTint="A6"/>
      <w:sz w:val="22"/>
      <w:lang w:val="en-US" w:eastAsia="en-US"/>
    </w:rPr>
  </w:style>
  <w:style w:type="character" w:styleId="Appelnotedebasdep">
    <w:name w:val="footnote reference"/>
    <w:basedOn w:val="Policepardfaut"/>
    <w:uiPriority w:val="99"/>
    <w:semiHidden/>
    <w:unhideWhenUsed/>
    <w:rsid w:val="00F9606F"/>
    <w:rPr>
      <w:vertAlign w:val="superscript"/>
    </w:rPr>
  </w:style>
  <w:style w:type="paragraph" w:customStyle="1" w:styleId="ContactInfo">
    <w:name w:val="Contact Info"/>
    <w:basedOn w:val="Normal"/>
    <w:uiPriority w:val="4"/>
    <w:qFormat/>
    <w:rsid w:val="0050167B"/>
    <w:pPr>
      <w:spacing w:line="264" w:lineRule="auto"/>
      <w:jc w:val="center"/>
    </w:pPr>
    <w:rPr>
      <w:rFonts w:asciiTheme="minorHAnsi" w:eastAsiaTheme="minorHAnsi" w:hAnsiTheme="minorHAnsi" w:cstheme="minorBidi"/>
      <w:color w:val="595959" w:themeColor="text1" w:themeTint="A6"/>
      <w:szCs w:val="22"/>
      <w:lang w:val="en-US" w:eastAsia="en-US"/>
    </w:rPr>
  </w:style>
  <w:style w:type="character" w:customStyle="1" w:styleId="TitreCar">
    <w:name w:val="Titre Car"/>
    <w:basedOn w:val="Policepardfaut"/>
    <w:link w:val="Titre"/>
    <w:uiPriority w:val="2"/>
    <w:rsid w:val="0050167B"/>
    <w:rPr>
      <w:rFonts w:ascii="Arial" w:hAnsi="Arial"/>
      <w:b/>
      <w:bCs/>
      <w:sz w:val="40"/>
      <w:u w:val="single"/>
      <w:lang w:eastAsia="fr-FR"/>
    </w:rPr>
  </w:style>
  <w:style w:type="paragraph" w:styleId="Sous-titre">
    <w:name w:val="Subtitle"/>
    <w:basedOn w:val="Normal"/>
    <w:link w:val="Sous-titreCar"/>
    <w:uiPriority w:val="3"/>
    <w:unhideWhenUsed/>
    <w:qFormat/>
    <w:rsid w:val="0050167B"/>
    <w:pPr>
      <w:numPr>
        <w:ilvl w:val="1"/>
      </w:numPr>
      <w:spacing w:after="48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595959" w:themeColor="text1" w:themeTint="A6"/>
      <w:sz w:val="26"/>
      <w:szCs w:val="22"/>
      <w:lang w:val="en-US" w:eastAsia="en-US"/>
    </w:rPr>
  </w:style>
  <w:style w:type="character" w:customStyle="1" w:styleId="Sous-titreCar">
    <w:name w:val="Sous-titre Car"/>
    <w:basedOn w:val="Policepardfaut"/>
    <w:link w:val="Sous-titre"/>
    <w:uiPriority w:val="3"/>
    <w:rsid w:val="0050167B"/>
    <w:rPr>
      <w:rFonts w:asciiTheme="majorHAnsi" w:eastAsiaTheme="majorEastAsia" w:hAnsiTheme="majorHAnsi" w:cstheme="majorBidi"/>
      <w:caps/>
      <w:color w:val="595959" w:themeColor="text1" w:themeTint="A6"/>
      <w:sz w:val="26"/>
      <w:szCs w:val="22"/>
      <w:lang w:val="en-US" w:eastAsia="en-US"/>
    </w:rPr>
  </w:style>
  <w:style w:type="paragraph" w:customStyle="1" w:styleId="Photo">
    <w:name w:val="Photo"/>
    <w:basedOn w:val="Normal"/>
    <w:uiPriority w:val="1"/>
    <w:qFormat/>
    <w:rsid w:val="0050167B"/>
    <w:pPr>
      <w:jc w:val="center"/>
    </w:pPr>
    <w:rPr>
      <w:rFonts w:asciiTheme="minorHAnsi" w:eastAsiaTheme="minorHAnsi" w:hAnsiTheme="minorHAnsi" w:cstheme="minorBidi"/>
      <w:color w:val="595959" w:themeColor="text1" w:themeTint="A6"/>
      <w:szCs w:val="22"/>
      <w:lang w:val="en-US" w:eastAsia="en-US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907D7"/>
    <w:rPr>
      <w:rFonts w:ascii="Arial Unicode MS" w:eastAsia="Arial Unicode MS" w:hAnsi="Arial Unicode MS" w:cs="Arial Unicode MS"/>
      <w:color w:val="A00000"/>
      <w:lang w:eastAsia="fr-FR"/>
    </w:rPr>
  </w:style>
  <w:style w:type="paragraph" w:customStyle="1" w:styleId="Texte">
    <w:name w:val="Texte"/>
    <w:basedOn w:val="Normal"/>
    <w:qFormat/>
    <w:rsid w:val="009807CC"/>
    <w:pPr>
      <w:tabs>
        <w:tab w:val="num" w:pos="993"/>
      </w:tabs>
      <w:spacing w:after="120"/>
      <w:ind w:left="284"/>
    </w:pPr>
  </w:style>
  <w:style w:type="character" w:customStyle="1" w:styleId="WW8Num4z0">
    <w:name w:val="WW8Num4z0"/>
    <w:rsid w:val="00086E72"/>
    <w:rPr>
      <w:lang w:val="fr-CH"/>
    </w:rPr>
  </w:style>
  <w:style w:type="numbering" w:customStyle="1" w:styleId="WWOutlineListStyle">
    <w:name w:val="WW_OutlineListStyle"/>
    <w:basedOn w:val="Aucuneliste"/>
    <w:rsid w:val="00FE288F"/>
    <w:pPr>
      <w:numPr>
        <w:numId w:val="17"/>
      </w:numPr>
    </w:pPr>
  </w:style>
  <w:style w:type="paragraph" w:customStyle="1" w:styleId="Standard">
    <w:name w:val="Standard"/>
    <w:link w:val="StandardCar"/>
    <w:rsid w:val="005A7132"/>
    <w:pPr>
      <w:suppressAutoHyphens/>
      <w:autoSpaceDN w:val="0"/>
      <w:jc w:val="both"/>
      <w:textAlignment w:val="baseline"/>
    </w:pPr>
    <w:rPr>
      <w:rFonts w:ascii="Arial" w:hAnsi="Arial" w:cs="Arial"/>
      <w:kern w:val="3"/>
      <w:sz w:val="22"/>
      <w:lang w:val="fr-FR" w:eastAsia="zh-CN"/>
    </w:rPr>
  </w:style>
  <w:style w:type="character" w:customStyle="1" w:styleId="StandardCar">
    <w:name w:val="Standard Car"/>
    <w:basedOn w:val="Policepardfaut"/>
    <w:link w:val="Standard"/>
    <w:rsid w:val="005A7132"/>
    <w:rPr>
      <w:rFonts w:ascii="Arial" w:hAnsi="Arial" w:cs="Arial"/>
      <w:kern w:val="3"/>
      <w:sz w:val="22"/>
      <w:lang w:val="fr-FR" w:eastAsia="zh-CN"/>
    </w:rPr>
  </w:style>
  <w:style w:type="character" w:customStyle="1" w:styleId="WW8Num4z2">
    <w:name w:val="WW8Num4z2"/>
    <w:rsid w:val="0025413F"/>
    <w:rPr>
      <w:rFonts w:ascii="Wingdings" w:hAnsi="Wingdings" w:cs="Wingdings"/>
    </w:rPr>
  </w:style>
  <w:style w:type="character" w:styleId="Mentionnonrsolue">
    <w:name w:val="Unresolved Mention"/>
    <w:basedOn w:val="Policepardfaut"/>
    <w:uiPriority w:val="99"/>
    <w:semiHidden/>
    <w:unhideWhenUsed/>
    <w:rsid w:val="0055194D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5D6CF9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claire">
    <w:name w:val="Grid Table Light"/>
    <w:basedOn w:val="TableauNormal"/>
    <w:uiPriority w:val="40"/>
    <w:rsid w:val="00F50DB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simple1">
    <w:name w:val="Plain Table 1"/>
    <w:basedOn w:val="TableauNormal"/>
    <w:uiPriority w:val="41"/>
    <w:rsid w:val="00F50DB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3">
    <w:name w:val="Plain Table 3"/>
    <w:basedOn w:val="TableauNormal"/>
    <w:uiPriority w:val="43"/>
    <w:rsid w:val="00F50DB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F50DB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7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84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44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76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9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0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3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345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2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7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73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3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62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26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9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02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7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95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17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60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41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85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2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3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70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39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1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06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10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4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9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68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67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5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2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71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59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51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32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12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9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57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48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4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37372">
                  <w:marLeft w:val="913"/>
                  <w:marRight w:val="0"/>
                  <w:marTop w:val="55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04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86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22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270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05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5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67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96735">
                  <w:marLeft w:val="913"/>
                  <w:marRight w:val="0"/>
                  <w:marTop w:val="55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41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38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7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8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93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75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8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5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6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43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34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05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89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234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rausisp\Application%20Data\Microsoft\Templates\cours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32F01485A0A4A79A6E32A9A2895917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BF292E7-A937-4A8C-9551-B70948B29055}"/>
      </w:docPartPr>
      <w:docPartBody>
        <w:p w:rsidR="002A4A59" w:rsidRDefault="00670E15" w:rsidP="00670E15">
          <w:pPr>
            <w:pStyle w:val="432F01485A0A4A79A6E32A9A2895917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F8F047C81DE5426DB2D77987DFDCE80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C028346-C17A-4D10-9ED8-E0B0B2BE66A1}"/>
      </w:docPartPr>
      <w:docPartBody>
        <w:p w:rsidR="002A4A59" w:rsidRDefault="00670E15" w:rsidP="00670E15">
          <w:pPr>
            <w:pStyle w:val="F8F047C81DE5426DB2D77987DFDCE800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E15"/>
    <w:rsid w:val="00026B9A"/>
    <w:rsid w:val="002364AC"/>
    <w:rsid w:val="002A4A59"/>
    <w:rsid w:val="00387F8A"/>
    <w:rsid w:val="004A2411"/>
    <w:rsid w:val="00500E7D"/>
    <w:rsid w:val="00670E15"/>
    <w:rsid w:val="00913E02"/>
    <w:rsid w:val="00B11517"/>
    <w:rsid w:val="00BE3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432F01485A0A4A79A6E32A9A2895917C">
    <w:name w:val="432F01485A0A4A79A6E32A9A2895917C"/>
    <w:rsid w:val="00670E15"/>
  </w:style>
  <w:style w:type="paragraph" w:customStyle="1" w:styleId="F8F047C81DE5426DB2D77987DFDCE800">
    <w:name w:val="F8F047C81DE5426DB2D77987DFDCE800"/>
    <w:rsid w:val="00670E15"/>
  </w:style>
  <w:style w:type="character" w:styleId="Textedelespacerserv">
    <w:name w:val="Placeholder Text"/>
    <w:basedOn w:val="Policepardfaut"/>
    <w:uiPriority w:val="99"/>
    <w:semiHidden/>
    <w:rsid w:val="00BE3C4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2020-12-20T00:00:00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C114D6A-95BD-4C01-AC4E-AC979482F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cours.dot</Template>
  <TotalTime>429</TotalTime>
  <Pages>10</Pages>
  <Words>850</Words>
  <Characters>4680</Characters>
  <Application>Microsoft Office Word</Application>
  <DocSecurity>0</DocSecurity>
  <Lines>39</Lines>
  <Paragraphs>11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Pattern button manager</vt:lpstr>
      <vt:lpstr>Chronomètre</vt:lpstr>
    </vt:vector>
  </TitlesOfParts>
  <Company>HES-SO – 3èME ANNéE</Company>
  <LinksUpToDate>false</LinksUpToDate>
  <CharactersWithSpaces>5519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oscilloscope</dc:title>
  <dc:subject>Jean Nanchen</dc:subject>
  <dc:creator>Brunetti Mario, Calabro Tino, S1fa</dc:creator>
  <cp:keywords/>
  <dc:description/>
  <cp:lastModifiedBy>Jean Nanchen</cp:lastModifiedBy>
  <cp:revision>17</cp:revision>
  <cp:lastPrinted>2020-11-25T20:54:00Z</cp:lastPrinted>
  <dcterms:created xsi:type="dcterms:W3CDTF">2020-10-23T19:16:00Z</dcterms:created>
  <dcterms:modified xsi:type="dcterms:W3CDTF">2020-12-20T21:57:00Z</dcterms:modified>
</cp:coreProperties>
</file>